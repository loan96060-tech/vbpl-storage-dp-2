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77" w:type="dxa"/>
        <w:jc w:val="center"/>
        <w:tblLook w:val="00A0" w:firstRow="1" w:lastRow="0" w:firstColumn="1" w:lastColumn="0" w:noHBand="0" w:noVBand="0"/>
      </w:tblPr>
      <w:tblGrid>
        <w:gridCol w:w="3794"/>
        <w:gridCol w:w="6383"/>
      </w:tblGrid>
      <w:tr w:rsidR="00603229" w:rsidRPr="00485089" w:rsidTr="00485089">
        <w:trPr>
          <w:jc w:val="center"/>
        </w:trPr>
        <w:tc>
          <w:tcPr>
            <w:tcW w:w="3794" w:type="dxa"/>
          </w:tcPr>
          <w:p w:rsidR="00603229" w:rsidRPr="00485089" w:rsidRDefault="00603229" w:rsidP="00485089">
            <w:pPr>
              <w:tabs>
                <w:tab w:val="left" w:pos="4962"/>
              </w:tabs>
              <w:spacing w:after="0" w:line="240" w:lineRule="atLeast"/>
              <w:jc w:val="center"/>
              <w:rPr>
                <w:b/>
                <w:szCs w:val="28"/>
              </w:rPr>
            </w:pPr>
            <w:r w:rsidRPr="00485089">
              <w:rPr>
                <w:b/>
                <w:szCs w:val="28"/>
              </w:rPr>
              <w:t xml:space="preserve">ỦY BAN NHÂN DÂN </w:t>
            </w:r>
          </w:p>
          <w:p w:rsidR="00603229" w:rsidRPr="00485089" w:rsidRDefault="00603229" w:rsidP="00485089">
            <w:pPr>
              <w:tabs>
                <w:tab w:val="left" w:pos="4962"/>
              </w:tabs>
              <w:spacing w:after="0" w:line="240" w:lineRule="atLeast"/>
              <w:jc w:val="center"/>
              <w:rPr>
                <w:b/>
                <w:szCs w:val="28"/>
              </w:rPr>
            </w:pPr>
            <w:r w:rsidRPr="00485089">
              <w:rPr>
                <w:b/>
                <w:szCs w:val="28"/>
              </w:rPr>
              <w:t>TỈNH PHÚ YÊN</w:t>
            </w:r>
          </w:p>
          <w:p w:rsidR="00603229" w:rsidRPr="00485089" w:rsidRDefault="00603229" w:rsidP="00485089">
            <w:pPr>
              <w:tabs>
                <w:tab w:val="left" w:pos="4962"/>
              </w:tabs>
              <w:spacing w:after="0" w:line="240" w:lineRule="atLeast"/>
              <w:jc w:val="center"/>
              <w:rPr>
                <w:szCs w:val="28"/>
              </w:rPr>
            </w:pPr>
            <w:r>
              <w:rPr>
                <w:noProof/>
              </w:rPr>
              <w:pict>
                <v:line id="Straight Connector 13" o:spid="_x0000_s1026" style="position:absolute;left:0;text-align:left;z-index:251659264;visibility:visible;mso-wrap-distance-top:-3e-5mm;mso-wrap-distance-bottom:-3e-5mm" from="54.55pt,2.5pt" to="107.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KBTHgIAADc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"/>
              </w:pict>
            </w:r>
          </w:p>
          <w:p w:rsidR="00603229" w:rsidRPr="00485089" w:rsidRDefault="00603229" w:rsidP="00485089">
            <w:pPr>
              <w:tabs>
                <w:tab w:val="left" w:pos="4962"/>
              </w:tabs>
              <w:spacing w:after="0" w:line="240" w:lineRule="atLeast"/>
              <w:jc w:val="center"/>
              <w:rPr>
                <w:szCs w:val="28"/>
              </w:rPr>
            </w:pPr>
            <w:r w:rsidRPr="00485089">
              <w:rPr>
                <w:szCs w:val="28"/>
              </w:rPr>
              <w:t>Số:18/2025/QĐ-UBND</w:t>
            </w:r>
          </w:p>
        </w:tc>
        <w:tc>
          <w:tcPr>
            <w:tcW w:w="6383" w:type="dxa"/>
          </w:tcPr>
          <w:p w:rsidR="00603229" w:rsidRPr="00485089" w:rsidRDefault="00603229" w:rsidP="00485089">
            <w:pPr>
              <w:tabs>
                <w:tab w:val="left" w:pos="4962"/>
              </w:tabs>
              <w:spacing w:after="0" w:line="240" w:lineRule="atLeast"/>
              <w:jc w:val="center"/>
              <w:rPr>
                <w:b/>
                <w:szCs w:val="28"/>
              </w:rPr>
            </w:pPr>
            <w:r w:rsidRPr="00485089">
              <w:rPr>
                <w:b/>
                <w:szCs w:val="28"/>
              </w:rPr>
              <w:t>CỘNG HÒA XÃ HỘI CHỦ NGHĨA VIỆT NAM</w:t>
            </w:r>
          </w:p>
          <w:p w:rsidR="00603229" w:rsidRPr="00485089" w:rsidRDefault="00603229" w:rsidP="00485089">
            <w:pPr>
              <w:spacing w:after="0" w:line="240" w:lineRule="atLeast"/>
              <w:jc w:val="center"/>
              <w:rPr>
                <w:szCs w:val="28"/>
              </w:rPr>
            </w:pPr>
            <w:r>
              <w:rPr>
                <w:noProof/>
              </w:rPr>
              <w:pict>
                <v:line id="Straight Connector 14" o:spid="_x0000_s1027" style="position:absolute;left:0;text-align:left;flip:y;z-index:251660288;visibility:visible" from="65.85pt,15.35pt" to="238.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" strokeweight=".5pt">
                  <v:stroke joinstyle="miter"/>
                </v:line>
              </w:pict>
            </w:r>
            <w:r w:rsidRPr="00485089">
              <w:rPr>
                <w:b/>
                <w:szCs w:val="28"/>
              </w:rPr>
              <w:t>Độc lập - Tự do - Hạnh phúc</w:t>
            </w:r>
          </w:p>
          <w:p w:rsidR="00603229" w:rsidRPr="00485089" w:rsidRDefault="00603229" w:rsidP="00485089">
            <w:pPr>
              <w:tabs>
                <w:tab w:val="left" w:pos="4962"/>
              </w:tabs>
              <w:spacing w:after="0" w:line="240" w:lineRule="atLeast"/>
              <w:jc w:val="center"/>
              <w:rPr>
                <w:b/>
                <w:szCs w:val="28"/>
              </w:rPr>
            </w:pPr>
          </w:p>
          <w:p w:rsidR="00603229" w:rsidRPr="00485089" w:rsidRDefault="00603229" w:rsidP="00485089">
            <w:pPr>
              <w:tabs>
                <w:tab w:val="left" w:pos="4962"/>
              </w:tabs>
              <w:spacing w:after="0" w:line="240" w:lineRule="atLeast"/>
              <w:jc w:val="center"/>
              <w:rPr>
                <w:i/>
                <w:szCs w:val="28"/>
              </w:rPr>
            </w:pPr>
            <w:r w:rsidRPr="00485089">
              <w:rPr>
                <w:i/>
                <w:szCs w:val="28"/>
              </w:rPr>
              <w:t>Phú Yên, ngày 20 tháng 02 năm 2025</w:t>
            </w:r>
          </w:p>
        </w:tc>
      </w:tr>
    </w:tbl>
    <w:p w:rsidR="00603229" w:rsidRPr="00485089" w:rsidRDefault="00603229" w:rsidP="00485089">
      <w:pPr>
        <w:spacing w:after="0" w:line="240" w:lineRule="atLeast"/>
        <w:jc w:val="center"/>
        <w:rPr>
          <w:b/>
          <w:bCs/>
          <w:szCs w:val="28"/>
        </w:rPr>
      </w:pPr>
    </w:p>
    <w:p w:rsidR="00603229" w:rsidRPr="00485089" w:rsidRDefault="00603229" w:rsidP="00485089">
      <w:pPr>
        <w:spacing w:after="0" w:line="240" w:lineRule="atLeast"/>
        <w:jc w:val="center"/>
        <w:rPr>
          <w:b/>
          <w:bCs/>
          <w:szCs w:val="28"/>
        </w:rPr>
      </w:pPr>
      <w:r w:rsidRPr="00485089">
        <w:rPr>
          <w:b/>
          <w:bCs/>
          <w:szCs w:val="28"/>
        </w:rPr>
        <w:t>QUYẾT ĐỊNH</w:t>
      </w:r>
    </w:p>
    <w:p w:rsidR="00603229" w:rsidRDefault="00603229" w:rsidP="00485089">
      <w:pPr>
        <w:spacing w:after="0" w:line="240" w:lineRule="atLeast"/>
        <w:jc w:val="center"/>
        <w:rPr>
          <w:b/>
          <w:noProof/>
          <w:szCs w:val="28"/>
        </w:rPr>
      </w:pPr>
      <w:r w:rsidRPr="00485089">
        <w:rPr>
          <w:b/>
          <w:noProof/>
          <w:szCs w:val="28"/>
        </w:rPr>
        <w:t>Ban hành Quy định chức năng, nhiệm vụ, quyền hạn và cơ cấu tổ chức</w:t>
      </w:r>
    </w:p>
    <w:p w:rsidR="00603229" w:rsidRPr="00485089" w:rsidRDefault="00603229" w:rsidP="00485089">
      <w:pPr>
        <w:spacing w:after="0" w:line="240" w:lineRule="atLeast"/>
        <w:jc w:val="center"/>
        <w:rPr>
          <w:b/>
          <w:bCs/>
          <w:szCs w:val="28"/>
        </w:rPr>
      </w:pPr>
      <w:r w:rsidRPr="00485089">
        <w:rPr>
          <w:b/>
          <w:noProof/>
          <w:szCs w:val="28"/>
        </w:rPr>
        <w:t xml:space="preserve"> của</w:t>
      </w:r>
      <w:r>
        <w:rPr>
          <w:b/>
          <w:noProof/>
          <w:szCs w:val="28"/>
        </w:rPr>
        <w:t xml:space="preserve"> </w:t>
      </w:r>
      <w:r w:rsidRPr="00485089">
        <w:rPr>
          <w:b/>
          <w:noProof/>
          <w:szCs w:val="28"/>
        </w:rPr>
        <w:t>Sở Giáo dục và Đào tạo tỉnh Phú Yên</w:t>
      </w:r>
    </w:p>
    <w:p w:rsidR="00603229" w:rsidRDefault="00603229" w:rsidP="00485089">
      <w:pPr>
        <w:spacing w:after="0" w:line="240" w:lineRule="atLeast"/>
        <w:jc w:val="center"/>
        <w:rPr>
          <w:b/>
          <w:szCs w:val="28"/>
        </w:rPr>
      </w:pPr>
      <w:r>
        <w:rPr>
          <w:noProof/>
        </w:rPr>
        <w:pict>
          <v:line id="Straight Connector 16" o:spid="_x0000_s1028" style="position:absolute;left:0;text-align:left;z-index:251657216;visibility:visible;mso-wrap-distance-top:-3e-5mm;mso-wrap-distance-bottom:-3e-5mm" from="171pt,6.2pt" to="286.2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3ZU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"/>
        </w:pict>
      </w:r>
    </w:p>
    <w:p w:rsidR="00603229" w:rsidRDefault="00603229" w:rsidP="00485089">
      <w:pPr>
        <w:spacing w:after="0" w:line="240" w:lineRule="atLeast"/>
        <w:jc w:val="center"/>
        <w:rPr>
          <w:b/>
          <w:szCs w:val="28"/>
        </w:rPr>
      </w:pPr>
      <w:r w:rsidRPr="00485089">
        <w:rPr>
          <w:b/>
          <w:szCs w:val="28"/>
        </w:rPr>
        <w:t>ỦY BAN NHÂN DÂN TỈNH PHÚ YÊN</w:t>
      </w:r>
    </w:p>
    <w:p w:rsidR="00603229" w:rsidRPr="00485089" w:rsidRDefault="00603229" w:rsidP="00485089">
      <w:pPr>
        <w:spacing w:after="0" w:line="240" w:lineRule="atLeast"/>
        <w:jc w:val="center"/>
        <w:rPr>
          <w:b/>
          <w:szCs w:val="28"/>
        </w:rPr>
      </w:pPr>
    </w:p>
    <w:p w:rsidR="00603229" w:rsidRPr="00485089" w:rsidRDefault="00603229" w:rsidP="00485089">
      <w:pPr>
        <w:spacing w:after="0" w:line="240" w:lineRule="atLeast"/>
        <w:ind w:firstLine="720"/>
        <w:jc w:val="both"/>
        <w:rPr>
          <w:i/>
          <w:szCs w:val="28"/>
        </w:rPr>
      </w:pPr>
      <w:r w:rsidRPr="00485089">
        <w:rPr>
          <w:i/>
          <w:szCs w:val="28"/>
        </w:rPr>
        <w:t xml:space="preserve">Căn cứ Luật Tổ chức chính quyền địa phương ngày 19 tháng 6 năm 2015; </w:t>
      </w:r>
    </w:p>
    <w:p w:rsidR="00603229" w:rsidRPr="00485089" w:rsidRDefault="00603229" w:rsidP="00485089">
      <w:pPr>
        <w:spacing w:after="0" w:line="240" w:lineRule="atLeast"/>
        <w:ind w:firstLine="720"/>
        <w:jc w:val="both"/>
        <w:rPr>
          <w:i/>
          <w:szCs w:val="28"/>
        </w:rPr>
      </w:pPr>
      <w:r w:rsidRPr="00485089">
        <w:rPr>
          <w:i/>
          <w:szCs w:val="28"/>
        </w:rPr>
        <w:t>Căn cứ Luật sửa đổi, bổ sung một số điều của Luật Tổ chức Chính phủ và Luật Tổ chức chính quyền địa phương ngày 22 tháng 11 năm 2019.</w:t>
      </w:r>
    </w:p>
    <w:p w:rsidR="00603229" w:rsidRPr="00485089" w:rsidRDefault="00603229" w:rsidP="00485089">
      <w:pPr>
        <w:spacing w:after="0" w:line="240" w:lineRule="atLeast"/>
        <w:ind w:firstLine="720"/>
        <w:jc w:val="both"/>
        <w:rPr>
          <w:i/>
          <w:spacing w:val="-6"/>
          <w:szCs w:val="28"/>
        </w:rPr>
      </w:pPr>
      <w:r w:rsidRPr="00485089">
        <w:rPr>
          <w:i/>
          <w:spacing w:val="-6"/>
          <w:szCs w:val="28"/>
        </w:rPr>
        <w:t xml:space="preserve">Căn cứ Luật Ban hành văn bản quy phạm pháp luật ngày 22 tháng 6 năm 2015; </w:t>
      </w:r>
    </w:p>
    <w:p w:rsidR="00603229" w:rsidRPr="00485089" w:rsidRDefault="00603229" w:rsidP="00485089">
      <w:pPr>
        <w:spacing w:after="0" w:line="240" w:lineRule="atLeast"/>
        <w:ind w:firstLine="720"/>
        <w:jc w:val="both"/>
        <w:rPr>
          <w:i/>
          <w:szCs w:val="28"/>
        </w:rPr>
      </w:pPr>
      <w:r w:rsidRPr="00485089">
        <w:rPr>
          <w:i/>
          <w:szCs w:val="28"/>
        </w:rPr>
        <w:t>Căn cứ Luật Sửa đổi, bổ sung một số điều của Luật hành văn bản quy phạm pháp luật ngày 18 tháng 6 năm 2020.</w:t>
      </w:r>
    </w:p>
    <w:p w:rsidR="00603229" w:rsidRPr="00485089" w:rsidRDefault="00603229" w:rsidP="00485089">
      <w:pPr>
        <w:spacing w:after="0" w:line="240" w:lineRule="atLeast"/>
        <w:ind w:firstLine="709"/>
        <w:jc w:val="both"/>
        <w:rPr>
          <w:szCs w:val="28"/>
        </w:rPr>
      </w:pPr>
      <w:r w:rsidRPr="00485089">
        <w:rPr>
          <w:i/>
          <w:iCs/>
          <w:szCs w:val="28"/>
        </w:rPr>
        <w:t>Căn cứ Nghị định số 24/2014/NĐ-CP ngày 04 tháng 4 năm 2014 của Chính phủ quy định tổ chức các cơ quan chuyên môn thuộc Ủy ban nhân dân tỉnh, thành phố trực thuộc Trung ương;</w:t>
      </w:r>
    </w:p>
    <w:p w:rsidR="00603229" w:rsidRPr="00485089" w:rsidRDefault="00603229" w:rsidP="00485089">
      <w:pPr>
        <w:spacing w:after="0" w:line="240" w:lineRule="atLeast"/>
        <w:ind w:firstLine="709"/>
        <w:jc w:val="both"/>
        <w:rPr>
          <w:szCs w:val="28"/>
        </w:rPr>
      </w:pPr>
      <w:r w:rsidRPr="00485089">
        <w:rPr>
          <w:i/>
          <w:iCs/>
          <w:szCs w:val="28"/>
        </w:rPr>
        <w:t>Căn cứ Nghị định số 107/2020/NĐ-CP ngày 14 tháng 9 năm 2020 của</w:t>
      </w:r>
      <w:r w:rsidRPr="00485089">
        <w:rPr>
          <w:szCs w:val="28"/>
        </w:rPr>
        <w:t xml:space="preserve"> </w:t>
      </w:r>
      <w:r w:rsidRPr="00485089">
        <w:rPr>
          <w:i/>
          <w:iCs/>
          <w:szCs w:val="28"/>
        </w:rPr>
        <w:t>Chính phủ sửa đổi, bổ sung một số điều của Nghị định số 24/2014/NĐ-CP ngày</w:t>
      </w:r>
      <w:r w:rsidRPr="00485089">
        <w:rPr>
          <w:szCs w:val="28"/>
        </w:rPr>
        <w:t xml:space="preserve"> </w:t>
      </w:r>
      <w:r w:rsidRPr="00485089">
        <w:rPr>
          <w:i/>
          <w:iCs/>
          <w:szCs w:val="28"/>
        </w:rPr>
        <w:t>04 tháng 4 năm 2014 của Chính phủ quy định tổ chức các cơ quan chuyên môn</w:t>
      </w:r>
      <w:r w:rsidRPr="00485089">
        <w:rPr>
          <w:szCs w:val="28"/>
        </w:rPr>
        <w:t xml:space="preserve"> </w:t>
      </w:r>
      <w:r w:rsidRPr="00485089">
        <w:rPr>
          <w:i/>
          <w:iCs/>
          <w:szCs w:val="28"/>
        </w:rPr>
        <w:t>thuộc Ủy ban nhân dân tỉnh tỉnh, thành phố trực thuộc Trung ương</w:t>
      </w:r>
      <w:r w:rsidRPr="00485089">
        <w:rPr>
          <w:szCs w:val="28"/>
        </w:rPr>
        <w:t>;</w:t>
      </w:r>
    </w:p>
    <w:p w:rsidR="00603229" w:rsidRPr="00485089" w:rsidRDefault="00603229" w:rsidP="00485089">
      <w:pPr>
        <w:spacing w:after="0" w:line="240" w:lineRule="atLeast"/>
        <w:ind w:firstLine="720"/>
        <w:jc w:val="both"/>
        <w:rPr>
          <w:rStyle w:val="fontstyle01"/>
          <w:i/>
          <w:szCs w:val="28"/>
        </w:rPr>
      </w:pPr>
      <w:r w:rsidRPr="00485089">
        <w:rPr>
          <w:rStyle w:val="fontstyle01"/>
          <w:i/>
          <w:szCs w:val="28"/>
        </w:rPr>
        <w:t>Căn cứ Nghị định số 127/2018/NĐ-CP ngày 21 tháng 9 năm 2018 của Chính phủ quy định trách nhiệm quản lý nhà nước về giáo dục;</w:t>
      </w:r>
    </w:p>
    <w:p w:rsidR="00603229" w:rsidRPr="00485089" w:rsidRDefault="00603229" w:rsidP="00485089">
      <w:pPr>
        <w:spacing w:after="0" w:line="240" w:lineRule="atLeast"/>
        <w:ind w:firstLine="720"/>
        <w:jc w:val="both"/>
        <w:rPr>
          <w:rStyle w:val="fontstyle01"/>
          <w:i/>
          <w:szCs w:val="28"/>
        </w:rPr>
      </w:pPr>
      <w:r w:rsidRPr="00485089">
        <w:rPr>
          <w:rStyle w:val="fontstyle01"/>
          <w:i/>
          <w:szCs w:val="28"/>
        </w:rPr>
        <w:t>Căn cứ Nghị định số 120/2020/NĐ-CP ngày 07 tháng 10 năm 2020 của</w:t>
      </w:r>
      <w:r w:rsidRPr="00485089">
        <w:rPr>
          <w:i/>
          <w:iCs/>
          <w:color w:val="000000"/>
          <w:szCs w:val="28"/>
        </w:rPr>
        <w:br/>
      </w:r>
      <w:r w:rsidRPr="00485089">
        <w:rPr>
          <w:rStyle w:val="fontstyle01"/>
          <w:i/>
          <w:szCs w:val="28"/>
        </w:rPr>
        <w:t>Chính phủ quy định về thành lập, tổ chức lại, giải thể đơn vị sự nghiệp công lập;</w:t>
      </w:r>
    </w:p>
    <w:p w:rsidR="00603229" w:rsidRPr="00485089" w:rsidRDefault="00603229" w:rsidP="00485089">
      <w:pPr>
        <w:spacing w:after="0" w:line="240" w:lineRule="atLeast"/>
        <w:ind w:firstLine="720"/>
        <w:jc w:val="both"/>
        <w:rPr>
          <w:i/>
          <w:szCs w:val="28"/>
        </w:rPr>
      </w:pPr>
      <w:r w:rsidRPr="00485089">
        <w:rPr>
          <w:i/>
          <w:szCs w:val="28"/>
        </w:rPr>
        <w:t>Căn cứ Nghị định số 83/2024/NĐ-CP ngày 10 tháng 7 năm 2024 của Chính phủ sửa đổi, bổ sung một số điều của Nghị định số 123/2016/NĐ-CP ngày 01 tháng 9 năm 2016 của Chính phủ quy định chức năng, nhiệm vụ, quyền hạn và cơ cấu tổ chức của Bộ, cơ quan ngang Bộ đã được sửa đổi, bổ sung một số điều theo Nghị định số 101/2020/NĐ-CP ngày 28 tháng 8 năm 2020 của Chính phủ; Nghị định số 10/2016/NĐ CP ngày 01 tháng 02 năm 2016 của Chính phủ quy định về cơ quan thuộc Chính phủ đã được sửa đổi, bổ sung một số điều theo Nghị định số 47/2019/NĐ-CP ngày 05 tháng 6 năm 2019 của Chính phủ và Nghị định số 120/2020/NĐ-CP ngày 07 tháng 10 năm 2020 của Chính phủ quy định về thành lập, tổ chức lại, giải thể đơn vị sự nghiệp công lập;</w:t>
      </w:r>
    </w:p>
    <w:p w:rsidR="00603229" w:rsidRPr="00485089" w:rsidRDefault="00603229" w:rsidP="00485089">
      <w:pPr>
        <w:spacing w:after="0" w:line="240" w:lineRule="atLeast"/>
        <w:ind w:firstLine="720"/>
        <w:jc w:val="both"/>
        <w:rPr>
          <w:rStyle w:val="fontstyle01"/>
          <w:i/>
          <w:szCs w:val="28"/>
        </w:rPr>
      </w:pPr>
      <w:r w:rsidRPr="00485089">
        <w:rPr>
          <w:rStyle w:val="fontstyle01"/>
          <w:i/>
          <w:szCs w:val="28"/>
        </w:rPr>
        <w:t>Căn cứ Thông tư số 12/2020/TT-BGDĐT ngày 22 tháng 5 năm 2020 của Bộ</w:t>
      </w:r>
      <w:r w:rsidRPr="00485089">
        <w:rPr>
          <w:i/>
          <w:iCs/>
          <w:color w:val="000000"/>
          <w:szCs w:val="28"/>
        </w:rPr>
        <w:t xml:space="preserve"> </w:t>
      </w:r>
      <w:r w:rsidRPr="00485089">
        <w:rPr>
          <w:rStyle w:val="fontstyle01"/>
          <w:i/>
          <w:szCs w:val="28"/>
        </w:rPr>
        <w:t>trưởng Bộ Giáo dục và Đào tạo hướng dẫn về chức năng, nhiệm vụ, quyền hạn của</w:t>
      </w:r>
      <w:r w:rsidRPr="00485089">
        <w:rPr>
          <w:i/>
          <w:iCs/>
          <w:color w:val="000000"/>
          <w:szCs w:val="28"/>
        </w:rPr>
        <w:t xml:space="preserve"> </w:t>
      </w:r>
      <w:r w:rsidRPr="00485089">
        <w:rPr>
          <w:rStyle w:val="fontstyle01"/>
          <w:i/>
          <w:szCs w:val="28"/>
        </w:rPr>
        <w:t>Sở Giáo dục và Đào tạo thuộc Ủy ban nhân dân tỉnh, thành phố trực thuộc Trung</w:t>
      </w:r>
      <w:r w:rsidRPr="00485089">
        <w:rPr>
          <w:i/>
          <w:iCs/>
          <w:color w:val="000000"/>
          <w:szCs w:val="28"/>
        </w:rPr>
        <w:t xml:space="preserve"> </w:t>
      </w:r>
      <w:r w:rsidRPr="00485089">
        <w:rPr>
          <w:rStyle w:val="fontstyle01"/>
          <w:i/>
          <w:szCs w:val="28"/>
        </w:rPr>
        <w:t xml:space="preserve">ương, Phòng Giáo dục và Đào tạo thuộc Ủy ban nhân dân huyện, </w:t>
      </w:r>
      <w:r w:rsidRPr="00485089">
        <w:rPr>
          <w:rStyle w:val="fontstyle01"/>
          <w:i/>
          <w:spacing w:val="-7"/>
          <w:szCs w:val="28"/>
        </w:rPr>
        <w:t>quận, thị xã,</w:t>
      </w:r>
      <w:r w:rsidRPr="00485089">
        <w:rPr>
          <w:i/>
          <w:iCs/>
          <w:color w:val="000000"/>
          <w:spacing w:val="-7"/>
          <w:szCs w:val="28"/>
        </w:rPr>
        <w:t xml:space="preserve"> </w:t>
      </w:r>
      <w:r w:rsidRPr="00485089">
        <w:rPr>
          <w:rStyle w:val="fontstyle01"/>
          <w:i/>
          <w:spacing w:val="-7"/>
          <w:szCs w:val="28"/>
        </w:rPr>
        <w:t>thành phố thuộc tỉnh, thành phố thuộc thành phố trực thuộc Trung ương;</w:t>
      </w:r>
    </w:p>
    <w:p w:rsidR="00603229" w:rsidRPr="00485089" w:rsidRDefault="00603229" w:rsidP="00485089">
      <w:pPr>
        <w:spacing w:after="0" w:line="240" w:lineRule="atLeast"/>
        <w:ind w:firstLine="720"/>
        <w:jc w:val="both"/>
        <w:rPr>
          <w:i/>
          <w:spacing w:val="-4"/>
          <w:szCs w:val="28"/>
          <w:lang w:val="vi-VN"/>
        </w:rPr>
      </w:pPr>
      <w:r w:rsidRPr="00485089">
        <w:rPr>
          <w:rStyle w:val="fontstyle01"/>
          <w:i/>
          <w:spacing w:val="-4"/>
          <w:szCs w:val="28"/>
        </w:rPr>
        <w:t>Căn cứ Thông tư số 11/2021/TT-BLĐTBXH ngày 30</w:t>
      </w:r>
      <w:r w:rsidRPr="00485089">
        <w:rPr>
          <w:i/>
          <w:iCs/>
          <w:color w:val="000000"/>
          <w:spacing w:val="-4"/>
          <w:szCs w:val="28"/>
        </w:rPr>
        <w:t xml:space="preserve"> </w:t>
      </w:r>
      <w:r w:rsidRPr="00485089">
        <w:rPr>
          <w:rStyle w:val="fontstyle01"/>
          <w:i/>
          <w:spacing w:val="-4"/>
          <w:szCs w:val="28"/>
        </w:rPr>
        <w:t>tháng 9 năm 2021 của Bộ trưởng Bộ Lao động - Thương binh và Xã hội về hướng dẫn chức năng, nhiệm vụ, quyền hạn của Sở Lao động - Thương binh và Xã hội thuộc Ủy ban nhân dân cấp tỉnh và Phòng Lao động - Thương binh và Xã hội</w:t>
      </w:r>
      <w:r w:rsidRPr="00485089">
        <w:rPr>
          <w:i/>
          <w:iCs/>
          <w:color w:val="000000"/>
          <w:spacing w:val="-4"/>
          <w:szCs w:val="28"/>
        </w:rPr>
        <w:t xml:space="preserve"> </w:t>
      </w:r>
      <w:r w:rsidRPr="00485089">
        <w:rPr>
          <w:rStyle w:val="fontstyle01"/>
          <w:i/>
          <w:spacing w:val="-4"/>
          <w:szCs w:val="28"/>
        </w:rPr>
        <w:t>thuộc Ủy ban nhân dân cấp huyện</w:t>
      </w:r>
      <w:r w:rsidRPr="00485089">
        <w:rPr>
          <w:rStyle w:val="fontstyle21"/>
          <w:i/>
          <w:spacing w:val="-4"/>
          <w:szCs w:val="28"/>
        </w:rPr>
        <w:t>;</w:t>
      </w:r>
    </w:p>
    <w:p w:rsidR="00603229" w:rsidRPr="00485089" w:rsidRDefault="00603229" w:rsidP="00485089">
      <w:pPr>
        <w:spacing w:after="0" w:line="240" w:lineRule="atLeast"/>
        <w:ind w:firstLine="720"/>
        <w:jc w:val="both"/>
        <w:rPr>
          <w:szCs w:val="28"/>
          <w:lang w:val="vi-VN"/>
        </w:rPr>
      </w:pPr>
      <w:r w:rsidRPr="00485089">
        <w:rPr>
          <w:i/>
          <w:iCs/>
          <w:color w:val="000000"/>
          <w:szCs w:val="28"/>
          <w:lang w:val="vi-VN"/>
        </w:rPr>
        <w:t>Theo đề nghị của Giám đốc Sở Giáo dục và Đào tạo tại Tờ trình số                 12/TTr-SGDĐT ngày 12 tháng 02 năm 2025.</w:t>
      </w:r>
      <w:r w:rsidRPr="00485089">
        <w:rPr>
          <w:szCs w:val="28"/>
          <w:lang w:val="vi-VN"/>
        </w:rPr>
        <w:t xml:space="preserve"> </w:t>
      </w:r>
    </w:p>
    <w:p w:rsidR="00603229" w:rsidRDefault="00603229" w:rsidP="00485089">
      <w:pPr>
        <w:spacing w:after="0" w:line="240" w:lineRule="atLeast"/>
        <w:jc w:val="center"/>
        <w:rPr>
          <w:b/>
          <w:bCs/>
          <w:szCs w:val="28"/>
        </w:rPr>
      </w:pPr>
      <w:r w:rsidRPr="00485089">
        <w:rPr>
          <w:b/>
          <w:bCs/>
          <w:szCs w:val="28"/>
          <w:lang w:val="vi-VN"/>
        </w:rPr>
        <w:t>QUYẾT ĐỊNH:</w:t>
      </w:r>
    </w:p>
    <w:p w:rsidR="00603229" w:rsidRPr="00485089" w:rsidRDefault="00603229" w:rsidP="00485089">
      <w:pPr>
        <w:spacing w:after="0" w:line="240" w:lineRule="atLeast"/>
        <w:jc w:val="center"/>
        <w:rPr>
          <w:b/>
          <w:bCs/>
          <w:szCs w:val="28"/>
        </w:rPr>
      </w:pPr>
    </w:p>
    <w:p w:rsidR="00603229" w:rsidRPr="00485089" w:rsidRDefault="00603229" w:rsidP="00485089">
      <w:pPr>
        <w:spacing w:after="0" w:line="240" w:lineRule="atLeast"/>
        <w:ind w:firstLine="720"/>
        <w:jc w:val="both"/>
        <w:rPr>
          <w:bCs/>
          <w:szCs w:val="28"/>
          <w:lang w:val="vi-VN"/>
        </w:rPr>
      </w:pPr>
      <w:r w:rsidRPr="00485089">
        <w:rPr>
          <w:b/>
          <w:szCs w:val="28"/>
          <w:lang w:val="vi-VN"/>
        </w:rPr>
        <w:t>Điều 1.</w:t>
      </w:r>
      <w:r w:rsidRPr="00485089">
        <w:rPr>
          <w:bCs/>
          <w:szCs w:val="28"/>
          <w:lang w:val="vi-VN"/>
        </w:rPr>
        <w:t xml:space="preserve"> Ban hành kèm theo Quyết định này Quy định chức năng, nhiệm vụ, quyền hạn và cơ cấu tổ chức của Sở Giáo dục và Đào tạo tỉnh Phú Yên.</w:t>
      </w:r>
    </w:p>
    <w:p w:rsidR="00603229" w:rsidRPr="00485089" w:rsidRDefault="00603229" w:rsidP="00485089">
      <w:pPr>
        <w:spacing w:after="0" w:line="240" w:lineRule="atLeast"/>
        <w:ind w:firstLine="720"/>
        <w:jc w:val="both"/>
        <w:rPr>
          <w:rStyle w:val="fontstyle21"/>
          <w:szCs w:val="28"/>
          <w:lang w:val="vi-VN"/>
        </w:rPr>
      </w:pPr>
      <w:r w:rsidRPr="00485089">
        <w:rPr>
          <w:rStyle w:val="fontstyle01"/>
          <w:b/>
          <w:bCs/>
          <w:szCs w:val="28"/>
          <w:lang w:val="vi-VN"/>
        </w:rPr>
        <w:t>Điều 2.</w:t>
      </w:r>
      <w:r w:rsidRPr="00485089">
        <w:rPr>
          <w:rStyle w:val="fontstyle01"/>
          <w:szCs w:val="28"/>
          <w:lang w:val="vi-VN"/>
        </w:rPr>
        <w:t xml:space="preserve"> Quyết định này có hiệu lực từ ngày </w:t>
      </w:r>
      <w:r w:rsidRPr="00485089">
        <w:rPr>
          <w:rStyle w:val="fontstyle01"/>
          <w:szCs w:val="28"/>
        </w:rPr>
        <w:t>20</w:t>
      </w:r>
      <w:r w:rsidRPr="00485089">
        <w:rPr>
          <w:rStyle w:val="fontstyle01"/>
          <w:szCs w:val="28"/>
          <w:lang w:val="vi-VN"/>
        </w:rPr>
        <w:t xml:space="preserve"> tháng 02 năm 2025 và thay thế Quyết định số 22/2021/QĐ-UBND ngày 09 tháng 8 năm 2021 </w:t>
      </w:r>
      <w:r w:rsidRPr="00485089">
        <w:rPr>
          <w:rStyle w:val="fontstyle21"/>
          <w:szCs w:val="28"/>
          <w:lang w:val="vi-VN"/>
        </w:rPr>
        <w:t>của Ủy ban nhân</w:t>
      </w:r>
      <w:r w:rsidRPr="00485089">
        <w:rPr>
          <w:color w:val="000000"/>
          <w:szCs w:val="28"/>
          <w:lang w:val="vi-VN"/>
        </w:rPr>
        <w:t xml:space="preserve"> </w:t>
      </w:r>
      <w:r w:rsidRPr="00485089">
        <w:rPr>
          <w:rStyle w:val="fontstyle21"/>
          <w:szCs w:val="28"/>
          <w:lang w:val="vi-VN"/>
        </w:rPr>
        <w:t>dân tỉnh về việc ban hành quy định chức năng, nhiệm vụ, quyền hạn và cơ cấu tổ</w:t>
      </w:r>
      <w:r w:rsidRPr="00485089">
        <w:rPr>
          <w:color w:val="000000"/>
          <w:szCs w:val="28"/>
          <w:lang w:val="vi-VN"/>
        </w:rPr>
        <w:t xml:space="preserve"> </w:t>
      </w:r>
      <w:r w:rsidRPr="00485089">
        <w:rPr>
          <w:rStyle w:val="fontstyle21"/>
          <w:szCs w:val="28"/>
          <w:lang w:val="vi-VN"/>
        </w:rPr>
        <w:t>chức của Sở Giáo dục và Đào tạo tỉnh Phú Yên.</w:t>
      </w:r>
    </w:p>
    <w:p w:rsidR="00603229" w:rsidRPr="00485089" w:rsidRDefault="00603229" w:rsidP="00485089">
      <w:pPr>
        <w:spacing w:after="0" w:line="240" w:lineRule="atLeast"/>
        <w:ind w:firstLine="720"/>
        <w:jc w:val="both"/>
        <w:rPr>
          <w:color w:val="000000"/>
          <w:szCs w:val="28"/>
          <w:lang w:val="vi-VN"/>
        </w:rPr>
      </w:pPr>
      <w:r w:rsidRPr="00485089">
        <w:rPr>
          <w:rStyle w:val="fontstyle21"/>
          <w:b/>
          <w:bCs/>
          <w:szCs w:val="28"/>
          <w:lang w:val="vi-VN"/>
        </w:rPr>
        <w:t>Điều 3.</w:t>
      </w:r>
      <w:r w:rsidRPr="00485089">
        <w:rPr>
          <w:rStyle w:val="fontstyle21"/>
          <w:szCs w:val="28"/>
          <w:lang w:val="vi-VN"/>
        </w:rPr>
        <w:t xml:space="preserve"> Chánh Văn phòng Ủy ban nhân dân tỉnh, Giám đốc Sở Nội vụ, Giám đốc Sở Giáo dục và Đào tạo, thủ trưởng các sở, ban, ngành có liên quan chịu trách nhiệm thi hành Quyết định này./. </w:t>
      </w:r>
    </w:p>
    <w:tbl>
      <w:tblPr>
        <w:tblW w:w="9884" w:type="dxa"/>
        <w:tblLook w:val="00A0" w:firstRow="1" w:lastRow="0" w:firstColumn="1" w:lastColumn="0" w:noHBand="0" w:noVBand="0"/>
      </w:tblPr>
      <w:tblGrid>
        <w:gridCol w:w="5070"/>
        <w:gridCol w:w="4814"/>
      </w:tblGrid>
      <w:tr w:rsidR="00603229" w:rsidRPr="00485089" w:rsidTr="00485089">
        <w:trPr>
          <w:trHeight w:val="2112"/>
        </w:trPr>
        <w:tc>
          <w:tcPr>
            <w:tcW w:w="5070" w:type="dxa"/>
          </w:tcPr>
          <w:p w:rsidR="00603229" w:rsidRPr="00485089" w:rsidRDefault="00603229" w:rsidP="00485089">
            <w:pPr>
              <w:spacing w:after="0" w:line="240" w:lineRule="atLeast"/>
              <w:jc w:val="both"/>
              <w:rPr>
                <w:szCs w:val="28"/>
                <w:lang w:val="pt-BR"/>
              </w:rPr>
            </w:pPr>
          </w:p>
        </w:tc>
        <w:tc>
          <w:tcPr>
            <w:tcW w:w="4814" w:type="dxa"/>
          </w:tcPr>
          <w:p w:rsidR="00603229" w:rsidRPr="00485089" w:rsidRDefault="00603229" w:rsidP="00485089">
            <w:pPr>
              <w:spacing w:after="0" w:line="240" w:lineRule="atLeast"/>
              <w:jc w:val="center"/>
              <w:rPr>
                <w:b/>
                <w:iCs/>
                <w:color w:val="000000"/>
                <w:szCs w:val="28"/>
                <w:lang w:val="pt-BR"/>
              </w:rPr>
            </w:pPr>
            <w:r w:rsidRPr="00485089">
              <w:rPr>
                <w:b/>
                <w:iCs/>
                <w:color w:val="000000"/>
                <w:szCs w:val="28"/>
                <w:lang w:val="pt-BR"/>
              </w:rPr>
              <w:t>TM. ỦY BAN NHÂN DÂN</w:t>
            </w:r>
          </w:p>
          <w:p w:rsidR="00603229" w:rsidRPr="00485089" w:rsidRDefault="00603229" w:rsidP="00485089">
            <w:pPr>
              <w:spacing w:after="0" w:line="240" w:lineRule="atLeast"/>
              <w:jc w:val="center"/>
              <w:rPr>
                <w:b/>
                <w:iCs/>
                <w:color w:val="000000"/>
                <w:szCs w:val="28"/>
                <w:lang w:val="pt-BR"/>
              </w:rPr>
            </w:pPr>
            <w:r w:rsidRPr="00485089">
              <w:rPr>
                <w:b/>
                <w:iCs/>
                <w:color w:val="000000"/>
                <w:szCs w:val="28"/>
                <w:lang w:val="pt-BR"/>
              </w:rPr>
              <w:t>KT. CHỦ TỊCH</w:t>
            </w:r>
          </w:p>
          <w:p w:rsidR="00603229" w:rsidRPr="00485089" w:rsidRDefault="00603229" w:rsidP="00485089">
            <w:pPr>
              <w:spacing w:after="0" w:line="240" w:lineRule="atLeast"/>
              <w:jc w:val="center"/>
              <w:rPr>
                <w:b/>
                <w:iCs/>
                <w:color w:val="000000"/>
                <w:szCs w:val="28"/>
              </w:rPr>
            </w:pPr>
            <w:r w:rsidRPr="00485089">
              <w:rPr>
                <w:b/>
                <w:iCs/>
                <w:color w:val="000000"/>
                <w:szCs w:val="28"/>
              </w:rPr>
              <w:t>PHÓ CHỦ TỊCH</w:t>
            </w:r>
          </w:p>
          <w:p w:rsidR="00603229" w:rsidRPr="00485089" w:rsidRDefault="00603229" w:rsidP="00485089">
            <w:pPr>
              <w:spacing w:after="0" w:line="240" w:lineRule="atLeast"/>
              <w:jc w:val="center"/>
              <w:rPr>
                <w:iCs/>
                <w:color w:val="000000"/>
                <w:szCs w:val="28"/>
              </w:rPr>
            </w:pPr>
          </w:p>
          <w:p w:rsidR="00603229" w:rsidRPr="00485089" w:rsidRDefault="00603229" w:rsidP="00485089">
            <w:pPr>
              <w:spacing w:after="0" w:line="240" w:lineRule="atLeast"/>
              <w:jc w:val="center"/>
              <w:rPr>
                <w:b/>
                <w:bCs/>
                <w:szCs w:val="28"/>
                <w:lang w:val="pt-BR"/>
              </w:rPr>
            </w:pPr>
            <w:r w:rsidRPr="00485089">
              <w:rPr>
                <w:b/>
                <w:bCs/>
                <w:iCs/>
                <w:color w:val="000000"/>
                <w:szCs w:val="28"/>
              </w:rPr>
              <w:t>Đào Mỹ</w:t>
            </w:r>
          </w:p>
          <w:p w:rsidR="00603229" w:rsidRPr="00485089" w:rsidRDefault="00603229" w:rsidP="00485089">
            <w:pPr>
              <w:spacing w:after="0" w:line="240" w:lineRule="atLeast"/>
              <w:rPr>
                <w:szCs w:val="28"/>
                <w:lang w:val="pt-BR"/>
              </w:rPr>
            </w:pPr>
          </w:p>
        </w:tc>
      </w:tr>
    </w:tbl>
    <w:p w:rsidR="00603229" w:rsidRPr="00485089" w:rsidRDefault="00603229" w:rsidP="00485089">
      <w:pPr>
        <w:spacing w:after="0" w:line="240" w:lineRule="atLeast"/>
        <w:jc w:val="both"/>
        <w:rPr>
          <w:szCs w:val="28"/>
          <w:lang w:val="pt-BR"/>
        </w:rPr>
      </w:pPr>
    </w:p>
    <w:p w:rsidR="00603229" w:rsidRPr="00485089" w:rsidRDefault="00603229" w:rsidP="00485089">
      <w:pPr>
        <w:spacing w:after="0" w:line="240" w:lineRule="atLeast"/>
        <w:rPr>
          <w:szCs w:val="28"/>
          <w:lang w:val="pt-BR"/>
        </w:rPr>
      </w:pPr>
    </w:p>
    <w:p w:rsidR="00603229" w:rsidRPr="00485089" w:rsidRDefault="00603229" w:rsidP="00485089">
      <w:pPr>
        <w:spacing w:after="0" w:line="240" w:lineRule="atLeast"/>
        <w:rPr>
          <w:szCs w:val="28"/>
          <w:lang w:val="pt-BR"/>
        </w:rPr>
      </w:pPr>
    </w:p>
    <w:p w:rsidR="00603229" w:rsidRPr="00485089" w:rsidRDefault="00603229" w:rsidP="00485089">
      <w:pPr>
        <w:spacing w:after="0" w:line="240" w:lineRule="atLeast"/>
        <w:rPr>
          <w:szCs w:val="28"/>
          <w:lang w:val="pt-BR"/>
        </w:rPr>
        <w:sectPr w:rsidR="00603229" w:rsidRPr="00485089" w:rsidSect="00485089">
          <w:headerReference w:type="first" r:id="rId7"/>
          <w:pgSz w:w="11907" w:h="16840" w:code="9"/>
          <w:pgMar w:top="1474" w:right="1361" w:bottom="1134" w:left="1134" w:header="720" w:footer="720" w:gutter="0"/>
          <w:cols w:space="720"/>
          <w:titlePg/>
          <w:docGrid w:linePitch="381"/>
        </w:sectPr>
      </w:pPr>
    </w:p>
    <w:tbl>
      <w:tblPr>
        <w:tblW w:w="9997" w:type="dxa"/>
        <w:jc w:val="center"/>
        <w:tblLook w:val="00A0" w:firstRow="1" w:lastRow="0" w:firstColumn="1" w:lastColumn="0" w:noHBand="0" w:noVBand="0"/>
      </w:tblPr>
      <w:tblGrid>
        <w:gridCol w:w="3794"/>
        <w:gridCol w:w="6203"/>
      </w:tblGrid>
      <w:tr w:rsidR="00603229" w:rsidRPr="00485089" w:rsidTr="00485089">
        <w:trPr>
          <w:jc w:val="center"/>
        </w:trPr>
        <w:tc>
          <w:tcPr>
            <w:tcW w:w="3794" w:type="dxa"/>
          </w:tcPr>
          <w:p w:rsidR="00603229" w:rsidRPr="00485089" w:rsidRDefault="00603229" w:rsidP="00485089">
            <w:pPr>
              <w:tabs>
                <w:tab w:val="left" w:pos="4962"/>
              </w:tabs>
              <w:spacing w:after="0" w:line="240" w:lineRule="atLeast"/>
              <w:jc w:val="center"/>
              <w:rPr>
                <w:b/>
                <w:szCs w:val="28"/>
                <w:lang w:val="pt-BR"/>
              </w:rPr>
            </w:pPr>
            <w:r w:rsidRPr="00485089">
              <w:rPr>
                <w:b/>
                <w:szCs w:val="28"/>
                <w:lang w:val="pt-BR"/>
              </w:rPr>
              <w:t xml:space="preserve">ỦY BAN NHÂN DÂN </w:t>
            </w:r>
          </w:p>
          <w:p w:rsidR="00603229" w:rsidRPr="00485089" w:rsidRDefault="00603229" w:rsidP="00485089">
            <w:pPr>
              <w:tabs>
                <w:tab w:val="left" w:pos="4962"/>
              </w:tabs>
              <w:spacing w:after="0" w:line="240" w:lineRule="atLeast"/>
              <w:jc w:val="center"/>
              <w:rPr>
                <w:b/>
                <w:szCs w:val="28"/>
                <w:lang w:val="pt-BR"/>
              </w:rPr>
            </w:pPr>
            <w:r w:rsidRPr="00485089">
              <w:rPr>
                <w:b/>
                <w:szCs w:val="28"/>
                <w:lang w:val="pt-BR"/>
              </w:rPr>
              <w:t>TỈNH PHÚ YÊN</w:t>
            </w:r>
          </w:p>
          <w:p w:rsidR="00603229" w:rsidRPr="00485089" w:rsidRDefault="00603229" w:rsidP="00485089">
            <w:pPr>
              <w:tabs>
                <w:tab w:val="left" w:pos="4962"/>
              </w:tabs>
              <w:spacing w:after="0" w:line="240" w:lineRule="atLeast"/>
              <w:jc w:val="center"/>
              <w:rPr>
                <w:szCs w:val="28"/>
                <w:lang w:val="pt-BR"/>
              </w:rPr>
            </w:pPr>
            <w:r>
              <w:rPr>
                <w:noProof/>
              </w:rPr>
              <w:pict>
                <v:line id="Straight Connector 3" o:spid="_x0000_s1029" style="position:absolute;left:0;text-align:left;z-index:251655168;visibility:visible;mso-wrap-distance-top:-3e-5mm;mso-wrap-distance-bottom:-3e-5mm" from="64.15pt,.1pt" to="117.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4PZ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"/>
              </w:pict>
            </w:r>
          </w:p>
          <w:p w:rsidR="00603229" w:rsidRPr="00485089" w:rsidRDefault="00603229" w:rsidP="00485089">
            <w:pPr>
              <w:tabs>
                <w:tab w:val="left" w:pos="4962"/>
              </w:tabs>
              <w:spacing w:after="0" w:line="240" w:lineRule="atLeast"/>
              <w:jc w:val="center"/>
              <w:rPr>
                <w:szCs w:val="28"/>
                <w:lang w:val="pt-BR"/>
              </w:rPr>
            </w:pPr>
          </w:p>
        </w:tc>
        <w:tc>
          <w:tcPr>
            <w:tcW w:w="6203" w:type="dxa"/>
          </w:tcPr>
          <w:p w:rsidR="00603229" w:rsidRPr="00485089" w:rsidRDefault="00603229" w:rsidP="00485089">
            <w:pPr>
              <w:tabs>
                <w:tab w:val="left" w:pos="4962"/>
              </w:tabs>
              <w:spacing w:after="0" w:line="240" w:lineRule="atLeast"/>
              <w:jc w:val="center"/>
              <w:rPr>
                <w:b/>
                <w:szCs w:val="28"/>
                <w:lang w:val="pt-BR"/>
              </w:rPr>
            </w:pPr>
            <w:r w:rsidRPr="00485089">
              <w:rPr>
                <w:b/>
                <w:szCs w:val="28"/>
                <w:lang w:val="pt-BR"/>
              </w:rPr>
              <w:t>CỘNG HÒA XÃ HỘI CHỦ NGHĨA VIỆT NAM</w:t>
            </w:r>
          </w:p>
          <w:p w:rsidR="00603229" w:rsidRPr="00485089" w:rsidRDefault="00603229" w:rsidP="00485089">
            <w:pPr>
              <w:spacing w:after="0" w:line="240" w:lineRule="atLeast"/>
              <w:jc w:val="center"/>
              <w:rPr>
                <w:szCs w:val="28"/>
              </w:rPr>
            </w:pPr>
            <w:r>
              <w:rPr>
                <w:noProof/>
              </w:rPr>
              <w:pict>
                <v:line id="Straight Connector 8" o:spid="_x0000_s1030" style="position:absolute;left:0;text-align:left;flip:y;z-index:251656192;visibility:visible" from="61.35pt,15.35pt" to="233.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" strokeweight=".5pt">
                  <v:stroke joinstyle="miter"/>
                </v:line>
              </w:pict>
            </w:r>
            <w:r w:rsidRPr="00485089">
              <w:rPr>
                <w:b/>
                <w:szCs w:val="28"/>
              </w:rPr>
              <w:t>Độc lập - Tự do - Hạnh phúc</w:t>
            </w:r>
          </w:p>
        </w:tc>
      </w:tr>
    </w:tbl>
    <w:p w:rsidR="00603229" w:rsidRPr="00485089" w:rsidRDefault="00603229" w:rsidP="00485089">
      <w:pPr>
        <w:spacing w:after="0" w:line="240" w:lineRule="atLeast"/>
        <w:jc w:val="center"/>
        <w:rPr>
          <w:b/>
          <w:bCs/>
          <w:szCs w:val="28"/>
        </w:rPr>
      </w:pPr>
      <w:r w:rsidRPr="00485089">
        <w:rPr>
          <w:b/>
          <w:bCs/>
          <w:szCs w:val="28"/>
        </w:rPr>
        <w:t>QUY ĐỊNH</w:t>
      </w:r>
    </w:p>
    <w:p w:rsidR="00603229" w:rsidRPr="00485089" w:rsidRDefault="00603229" w:rsidP="00485089">
      <w:pPr>
        <w:spacing w:after="0" w:line="240" w:lineRule="atLeast"/>
        <w:jc w:val="center"/>
        <w:rPr>
          <w:b/>
          <w:noProof/>
          <w:szCs w:val="28"/>
        </w:rPr>
      </w:pPr>
      <w:r w:rsidRPr="00485089">
        <w:rPr>
          <w:b/>
          <w:noProof/>
          <w:szCs w:val="28"/>
        </w:rPr>
        <w:t xml:space="preserve">Chức năng, nhiệm vụ, quyền hạn và cơ cấu tổ chức </w:t>
      </w:r>
    </w:p>
    <w:p w:rsidR="00603229" w:rsidRPr="00485089" w:rsidRDefault="00603229" w:rsidP="00485089">
      <w:pPr>
        <w:spacing w:after="0" w:line="240" w:lineRule="atLeast"/>
        <w:jc w:val="center"/>
        <w:rPr>
          <w:b/>
          <w:noProof/>
          <w:szCs w:val="28"/>
        </w:rPr>
      </w:pPr>
      <w:r w:rsidRPr="00485089">
        <w:rPr>
          <w:b/>
          <w:noProof/>
          <w:szCs w:val="28"/>
        </w:rPr>
        <w:t>của Sở Giáo dục và Đào tạo tỉnh Phú Yên</w:t>
      </w:r>
    </w:p>
    <w:p w:rsidR="00603229" w:rsidRDefault="00603229" w:rsidP="00485089">
      <w:pPr>
        <w:spacing w:after="0" w:line="240" w:lineRule="atLeast"/>
        <w:jc w:val="center"/>
        <w:rPr>
          <w:i/>
          <w:noProof/>
          <w:szCs w:val="28"/>
        </w:rPr>
      </w:pPr>
      <w:r w:rsidRPr="00485089">
        <w:rPr>
          <w:i/>
          <w:noProof/>
          <w:szCs w:val="28"/>
        </w:rPr>
        <w:t>(Ban hành kèm theo Quyết định số:18/2025/QĐ-UBND</w:t>
      </w:r>
    </w:p>
    <w:p w:rsidR="00603229" w:rsidRPr="00485089" w:rsidRDefault="00603229" w:rsidP="00485089">
      <w:pPr>
        <w:spacing w:after="0" w:line="240" w:lineRule="atLeast"/>
        <w:jc w:val="center"/>
        <w:rPr>
          <w:i/>
          <w:noProof/>
          <w:szCs w:val="28"/>
        </w:rPr>
      </w:pPr>
      <w:r w:rsidRPr="00485089">
        <w:rPr>
          <w:i/>
          <w:noProof/>
          <w:szCs w:val="28"/>
        </w:rPr>
        <w:t xml:space="preserve"> ngày 20 tháng 02 năm 2025 của </w:t>
      </w:r>
      <w:r w:rsidRPr="00485089">
        <w:rPr>
          <w:bCs/>
          <w:i/>
          <w:szCs w:val="28"/>
        </w:rPr>
        <w:t>Ủy ban nhân dân tỉnh Phú Yên</w:t>
      </w:r>
      <w:r w:rsidRPr="00485089">
        <w:rPr>
          <w:i/>
          <w:noProof/>
          <w:szCs w:val="28"/>
        </w:rPr>
        <w:t>)</w:t>
      </w:r>
    </w:p>
    <w:p w:rsidR="00603229" w:rsidRPr="00485089" w:rsidRDefault="00603229" w:rsidP="00485089">
      <w:pPr>
        <w:spacing w:after="0" w:line="240" w:lineRule="atLeast"/>
        <w:rPr>
          <w:noProof/>
          <w:szCs w:val="28"/>
        </w:rPr>
      </w:pPr>
      <w:r>
        <w:rPr>
          <w:noProof/>
        </w:rPr>
        <w:pict>
          <v:line id="Straight Connector 5" o:spid="_x0000_s1031" style="position:absolute;flip:y;z-index:251658240;visibility:visible;mso-wrap-distance-top:-3e-5mm;mso-wrap-distance-bottom:-3e-5mm" from="189.15pt,2.95pt" to="269.5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"/>
        </w:pict>
      </w:r>
    </w:p>
    <w:p w:rsidR="00603229" w:rsidRPr="00485089" w:rsidRDefault="00603229" w:rsidP="00485089">
      <w:pPr>
        <w:spacing w:after="0" w:line="240" w:lineRule="atLeast"/>
        <w:jc w:val="center"/>
        <w:rPr>
          <w:b/>
          <w:bCs/>
          <w:szCs w:val="28"/>
        </w:rPr>
      </w:pPr>
      <w:r w:rsidRPr="00485089">
        <w:rPr>
          <w:b/>
          <w:bCs/>
          <w:szCs w:val="28"/>
        </w:rPr>
        <w:t>Chương I</w:t>
      </w:r>
    </w:p>
    <w:p w:rsidR="00603229" w:rsidRPr="00485089" w:rsidRDefault="00603229" w:rsidP="00485089">
      <w:pPr>
        <w:spacing w:after="0" w:line="240" w:lineRule="atLeast"/>
        <w:jc w:val="center"/>
        <w:rPr>
          <w:b/>
          <w:bCs/>
          <w:szCs w:val="28"/>
        </w:rPr>
      </w:pPr>
      <w:r w:rsidRPr="00485089">
        <w:rPr>
          <w:b/>
          <w:bCs/>
          <w:szCs w:val="28"/>
        </w:rPr>
        <w:t>CHỨC NĂNG, NHIỆM VỤ, QUYỀN HẠN</w:t>
      </w:r>
    </w:p>
    <w:p w:rsidR="00603229" w:rsidRPr="00485089" w:rsidRDefault="00603229" w:rsidP="00485089">
      <w:pPr>
        <w:spacing w:after="0" w:line="240" w:lineRule="atLeast"/>
        <w:rPr>
          <w:b/>
          <w:bCs/>
          <w:szCs w:val="28"/>
        </w:rPr>
      </w:pPr>
    </w:p>
    <w:p w:rsidR="00603229" w:rsidRPr="00485089" w:rsidRDefault="00603229" w:rsidP="00485089">
      <w:pPr>
        <w:spacing w:after="0" w:line="240" w:lineRule="atLeast"/>
        <w:ind w:firstLine="709"/>
        <w:rPr>
          <w:b/>
          <w:bCs/>
          <w:szCs w:val="28"/>
        </w:rPr>
      </w:pPr>
      <w:r w:rsidRPr="00485089">
        <w:rPr>
          <w:b/>
          <w:bCs/>
          <w:szCs w:val="28"/>
        </w:rPr>
        <w:t>Điều 1. Vị trí, chức năng của Sở Giáo dục và Đào tạo tỉnh Phú Yên</w:t>
      </w:r>
    </w:p>
    <w:p w:rsidR="00603229" w:rsidRPr="00485089" w:rsidRDefault="00603229" w:rsidP="00485089">
      <w:pPr>
        <w:spacing w:after="0" w:line="240" w:lineRule="atLeast"/>
        <w:jc w:val="both"/>
        <w:rPr>
          <w:bCs/>
          <w:szCs w:val="28"/>
        </w:rPr>
      </w:pPr>
      <w:r w:rsidRPr="00485089">
        <w:rPr>
          <w:b/>
          <w:bCs/>
          <w:szCs w:val="28"/>
        </w:rPr>
        <w:tab/>
      </w:r>
      <w:r w:rsidRPr="00485089">
        <w:rPr>
          <w:bCs/>
          <w:szCs w:val="28"/>
        </w:rPr>
        <w:t>1. Sở Giáo dục và Đào tạo là cơ quan chuyên môn thuộc Ủy ban nhân dân tỉnh, thực hiện chức năng tham mưu, giúp Ủy ban nhân dân tỉnh quản lý nhà nước về giáo dục và đào tạo, giáo dục nghề nghiệp ở địa phương theo quy định của pháp luật và thực hiện các nhiệm vụ, quyền hạn theo phân cấp, ủy quyền của Ủy ban nhân dân tỉnh, Chủ tịch Ủy ban nhân dân tỉnh.</w:t>
      </w:r>
    </w:p>
    <w:p w:rsidR="00603229" w:rsidRPr="00485089" w:rsidRDefault="00603229" w:rsidP="00485089">
      <w:pPr>
        <w:spacing w:after="0" w:line="240" w:lineRule="atLeast"/>
        <w:ind w:firstLine="720"/>
        <w:jc w:val="both"/>
        <w:rPr>
          <w:bCs/>
          <w:szCs w:val="28"/>
        </w:rPr>
      </w:pPr>
      <w:r w:rsidRPr="00485089">
        <w:rPr>
          <w:bCs/>
          <w:szCs w:val="28"/>
        </w:rPr>
        <w:t>2. Sở Giáo dục và Đào tạo có tư cách pháp nhân, có con dấu và tài khoản riêng; chịu sự chỉ đạo, quản lý về tổ chức, vị trí việc làm, biên chế và công tác của Ủy ban nhân dân tỉnh; đồng thời chịu sự chỉ đạo, hướng dẫn, kiểm tra về chuyên môn, nghiệp vụ và các quy định khác của Bộ Giáo dục và Đào tạo.</w:t>
      </w:r>
    </w:p>
    <w:p w:rsidR="00603229" w:rsidRPr="00485089" w:rsidRDefault="00603229" w:rsidP="00485089">
      <w:pPr>
        <w:spacing w:after="0" w:line="240" w:lineRule="atLeast"/>
        <w:ind w:firstLine="709"/>
        <w:jc w:val="both"/>
        <w:rPr>
          <w:b/>
          <w:bCs/>
          <w:szCs w:val="28"/>
        </w:rPr>
      </w:pPr>
      <w:r w:rsidRPr="00485089">
        <w:rPr>
          <w:b/>
          <w:bCs/>
          <w:szCs w:val="28"/>
        </w:rPr>
        <w:t>Điều 2. Nhiệm vụ, quyền hạn</w:t>
      </w:r>
    </w:p>
    <w:p w:rsidR="00603229" w:rsidRPr="00485089" w:rsidRDefault="00603229" w:rsidP="00485089">
      <w:pPr>
        <w:spacing w:after="0" w:line="240" w:lineRule="atLeast"/>
        <w:ind w:firstLine="709"/>
        <w:jc w:val="both"/>
        <w:rPr>
          <w:b/>
          <w:bCs/>
          <w:szCs w:val="28"/>
        </w:rPr>
      </w:pPr>
      <w:r w:rsidRPr="00485089">
        <w:rPr>
          <w:color w:val="000000"/>
          <w:szCs w:val="28"/>
        </w:rPr>
        <w:t>Sở Giáo dục và Đào tạo thực hiện nhiệm vụ, quyền hạn quy định Điều 12, Nghị định số 127/2018/NĐ-CP ngày 21 tháng 9 năm 2018 của Chính phủ quy định trách nhiệm quản lý nhà nước về giáo dục; Nghị định số 86/2018/NĐ-CP ngày 06 tháng 6 năm 2018 của Chính phủ quy định về hợp tác, đầu tư của nước ngoài trong lĩnh vực giáo dục; Nghị định 124/2024/NĐ-CP ngày 05 tháng 10 năm 2024 của Chính phủ sửa đổi, bổ sung một số điều của Nghị định số 86/2018/NĐ-CP ngày 06/6/2018 của Chính phủ quy định về hợp tác, đầu tư của nước ngoài  trong lĩnh vực giáo dục; Nghị định số 125/2024/NĐ-CP ngày 05 tháng 10 năm 2024 của Chính phủ quy định về điều kiện đầu tư và hoạt động trong lĩnh vực giáo dục; Khoản 6, Điều 2, Thông tư số 11/2021/TT-BLĐTBXH ngày 30 tháng 9 năm 2021 của Bộ trưởng Bộ Lao động - Thương binh và Xã hội về hướng dẫn chức năng, nhiệm vụ, quyền hạn của Sở Lao động - Thương binh và Xã hội thuộc Ủy ban nhân dân cấp tỉnh và Phòng Lao động - Thương binh và Xã hội thuộc Ủy ban nhân dân cấp huyện, các quy định của pháp luật có liên quan và thực hiện các nhiệm vụ, quyền hạn sau:</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pacing w:val="-10"/>
          <w:sz w:val="28"/>
          <w:szCs w:val="28"/>
        </w:rPr>
      </w:pPr>
      <w:r w:rsidRPr="00485089">
        <w:rPr>
          <w:color w:val="000000"/>
          <w:spacing w:val="-10"/>
          <w:sz w:val="28"/>
          <w:szCs w:val="28"/>
        </w:rPr>
        <w:t>1. Chủ trì, phối hợp với các cơ quan có liên quan trình Ủy ban nhân dân cấp tỉnh:</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 a) Ban hành văn bản hướng dẫn, tổ chức thực hiện các văn bản pháp luật về giáo dục; phương án tích hợp nội dung về mạng lưới các cơ sở giáo dục và đào tạo vào quy hoạch tỉnh theo Luật Quy hoạch và các quy định có liên quan; kế hoạch phát triển giáo dục trên địa bàn; kế hoạch, chương trình, dự án phát triển giáo dục trung học phổ thông trên địa bàn; kế hoạch triển khai Đề án đổi mới chương trình, sách giáo khoa giáo dục phổ thông được phân công trên phạm vi địa bàn tỉnh; các văn bản pháp luật về giáo dục theo thẩm quyền.</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b) Văn bản chấp thuận về việc thành lập, cho phép thành lập; sáp nhập, chia, tách, giải thể cơ sở giáo dục đại học, phân hiệu của cơ sở giáo dục đại học; trường cao đẳng sư phạm, phân hiệu của trường cao đẳng sư phạm trên địa bàn;</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c) Phê duyệt Đề án sắp xếp, tổ chức lại các cơ sở giáo dục công lập thuộc phạm vi quản lý phù hợp với thực tiễn của Phú Yên;</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d) Phê duyệt Phương án thành lập, tổ chức lại, giải thể các phòng chuyên môn, nghiệp vụ thuộc Sở Giáo dục và Đào tạo theo quy định;</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2. Phối hợp Sở Nội vụ tổng hợp số lượng người làm việc hàng năm của các cơ sở giáo dục công lập trong kế hoạch số lượng người làm việc trong các đơn vị sự nghiệp công lập của tỉnh trình cơ quan có thẩm quyền phê duyệt.</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3. Chủ trì, phối hợp với các đơn vị có liên quan tổ chức tuyển dụng hoặc phân cấp việc tuyển dụng, sử dụng, đào tạo, bồi dưỡng nhà giáo, cán bộ quản lý giáo dục, nhân viên trong các cơ sở giáo dục công lập trực thuộc Sở Giáo dục và Đào tạo theo quy định của pháp luật.</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4. Chủ trì, phối hợp với các cơ quan có liên quan thực hiện chức năng quản lý nhà nước về giáo dục của Ủy ban nhân dân cấp tỉnh đối với các cơ sở đại học; trường cao đẳng sư phạm, trung cấp sư phạm, trung tâm giáo dục thường xuyên cấp tỉnh theo phân cấp của Chính phủ.</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5. Hướng dẫn chuyên môn, nghiệp vụ đối với Phòng Giáo dục và Đào tạo và người có chức danh theo dõi giáo dục thuộc Ủy ban nhân dân xã, phường, thị trấn. Quản lý chuyên môn đối với việc thực hiện chương trình giáo dục thường xuyên của các trung tâm cấp huyện theo quy định.</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6. Quản lý các hoạt động dạy học và giáo dục trong nhà trường và ngoài nhà trường; chỉ đạo thực hiện hoạt động giáo dục đạo đức, lối sống, an toàn trường học; tổ chức thực hiện kế hoạch triển khai Đề án đổi mới chương trình, sách giáo khoa giáo dục phổ thông; thực hiện và chỉ đạo thực hiện công tác truyền thông giáo dục trên địa bàn.</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7. Tham gia thẩm định thực tế đề án thành lập, cho phép thành lập cơ sở giáo dục đại học, phân hiệu của cơ sở giáo dục đại học trên địa bàn.</w:t>
      </w:r>
    </w:p>
    <w:p w:rsidR="00603229" w:rsidRPr="00485089" w:rsidRDefault="00603229" w:rsidP="00485089">
      <w:pPr>
        <w:pStyle w:val="NormalWeb"/>
        <w:shd w:val="clear" w:color="auto" w:fill="FFFFFF"/>
        <w:spacing w:before="0" w:beforeAutospacing="0" w:after="0" w:afterAutospacing="0" w:line="240" w:lineRule="atLeast"/>
        <w:ind w:firstLine="700"/>
        <w:jc w:val="both"/>
        <w:rPr>
          <w:color w:val="333333"/>
          <w:sz w:val="28"/>
          <w:szCs w:val="28"/>
        </w:rPr>
      </w:pPr>
      <w:r w:rsidRPr="00485089">
        <w:rPr>
          <w:color w:val="000000"/>
          <w:sz w:val="28"/>
          <w:szCs w:val="28"/>
        </w:rPr>
        <w:t>8. Thường xuyên cập nhật thông tin về đội ngũ nhà giáo và cán bộ quản lý giáo dục thuộc phạm vi quản lý vào cơ sở dữ liệu ngành giáo dục. Thực hiện đầy đủ và kịp thời chế độ báo cáo định kỳ hằng năm và đột xuất về thống kê, công khai lĩnh vực giáo dục của địa phương thuộc phạm vi quản lý với Ủy ban nhân dân tỉnh và Bộ Giáo dục và Đào tạo theo quy định.</w:t>
      </w:r>
    </w:p>
    <w:p w:rsidR="00603229" w:rsidRPr="00485089" w:rsidRDefault="00603229" w:rsidP="00485089">
      <w:pPr>
        <w:spacing w:after="0" w:line="240" w:lineRule="atLeast"/>
        <w:ind w:firstLine="709"/>
        <w:jc w:val="both"/>
        <w:rPr>
          <w:color w:val="000000"/>
          <w:szCs w:val="28"/>
        </w:rPr>
      </w:pPr>
      <w:r w:rsidRPr="00485089">
        <w:rPr>
          <w:color w:val="000000"/>
          <w:szCs w:val="28"/>
        </w:rPr>
        <w:t>9. Thực hiện các nhiệm vụ, quyền hạn trong lĩnh vực giáo dục nghề nghiệp (trừ sư phạm): triển khai thực hiện quy hoạch mạng lưới cơ sở giáo dục nghề nghiệp, kế hoạch, chương trình, đề án, dự án phát triển giáo dục nghề nghiệp ở địa phương sau khi được phê duyệt; sắp xếp, tổ chức hệ thống cơ sở giáo dục nghề nghiệp; hướng dẫn, kiểm tra việc thực hiện cơ chế tự chủ đối với cơ giáo dục nghề nghiệp công lập thuộc phạm vi quản lý; hướng dẫn và tổ chức thực hiện các quy định của pháp luật về giáo dục nghề nghiệp; hướng dẫn và tổ chức thực hiện công tác đào tạo, bồi dưỡng, sử dụng cán bộ quản lý giáo dục nghề nghiệp và nhà giáo; tổ chức hội giảng nhà giáo trong cơ sở giáo dục nghề nghiệp, hội thi thiết bị đào tạo tự làm cấp tỉnh, các hội thi có liên quan đến người học các chương trình giáo dục nghề nghiệp; Tổ chức thực hiện việc thành lập, chia, tách, sáp nhập, giải thể, đổi tên trường trung cấp, trung tâm giáo dục nghề nghiệp; việc thành lập, công nhận trường trung cấp, trung tâm giáo dục nghề nghiệp tư thục, trường trung cấp, trung tâm giáo dục nghề nghiệp có vốn đầu tư nước ngoài hoạt động không vì lợi nhuận; việc thành lập, đình chỉ hoạt động phân hiệu của trường trung cấp; việc công nhận, không công nhận hiệu trưởng trường trung cấp tư thục, việc công nhận, miễn nhiệm giám đốc trung tâm giáo dục nghề nghiệp tư thục. Thực hiện việc công nhận Hội đồng quản trị trường trung cấp tư thục; việc cấp, đình chỉ, thu hồi giấy chứng nhận đăng ký hoạt động giáo dục nghề nghiệp, đăng ký hoạt động liên kết đào tạo với nước ngoài đối với trường trung cấp, trung tâm giáo dục nghề nghiệp và doanh nghiệp; rà soát, xây dựng, quản lý danh mục ngành, nghề đào tạo trình độ sơ cấp và các chương trình đào tạo khác; tổ chức thực hiện quy định về đào tạo trình độ trung cấp, sơ cấp, đào tạo thường xuyên, đào tạo nghề cho lao động nông thôn, đào tạo nghề trong doanh nghiệp; thực hiện chính sách hỗ trợ đào tạo nghề đối với lao động nông thôn, người khuyết tật, người dân tộc thiểu số, lao động nữ và các đối tượng chính sách khác.</w:t>
      </w:r>
    </w:p>
    <w:p w:rsidR="00603229" w:rsidRPr="00485089" w:rsidRDefault="00603229" w:rsidP="00485089">
      <w:pPr>
        <w:spacing w:after="0" w:line="240" w:lineRule="atLeast"/>
        <w:ind w:firstLine="709"/>
        <w:jc w:val="both"/>
        <w:rPr>
          <w:color w:val="000000"/>
          <w:szCs w:val="28"/>
        </w:rPr>
      </w:pPr>
      <w:r w:rsidRPr="00485089">
        <w:rPr>
          <w:color w:val="000000"/>
          <w:szCs w:val="28"/>
        </w:rPr>
        <w:t>10. Quy định cụ thể chức năng, nhiệm vụ, quyền hạn của các phòng chuyên môn nghiệp vụ thuộc Sở đảm bảo theo đúng quy định.</w:t>
      </w:r>
    </w:p>
    <w:p w:rsidR="00603229" w:rsidRPr="00485089" w:rsidRDefault="00603229" w:rsidP="00485089">
      <w:pPr>
        <w:pStyle w:val="NormalWeb"/>
        <w:shd w:val="clear" w:color="auto" w:fill="FFFFFF"/>
        <w:spacing w:before="0" w:beforeAutospacing="0" w:after="0" w:afterAutospacing="0" w:line="240" w:lineRule="atLeast"/>
        <w:ind w:firstLine="720"/>
        <w:jc w:val="both"/>
        <w:rPr>
          <w:color w:val="333333"/>
          <w:sz w:val="28"/>
          <w:szCs w:val="28"/>
        </w:rPr>
      </w:pPr>
      <w:r w:rsidRPr="00485089">
        <w:rPr>
          <w:color w:val="000000"/>
          <w:sz w:val="28"/>
          <w:szCs w:val="28"/>
        </w:rPr>
        <w:t>11. Thực hiện các nhiệm vụ khác theo quy định của pháp luật.</w:t>
      </w:r>
    </w:p>
    <w:p w:rsidR="00603229" w:rsidRPr="00485089" w:rsidRDefault="00603229" w:rsidP="00485089">
      <w:pPr>
        <w:spacing w:after="0" w:line="240" w:lineRule="atLeast"/>
        <w:jc w:val="center"/>
        <w:rPr>
          <w:b/>
          <w:bCs/>
          <w:szCs w:val="28"/>
        </w:rPr>
      </w:pPr>
      <w:r w:rsidRPr="00485089">
        <w:rPr>
          <w:b/>
          <w:bCs/>
          <w:szCs w:val="28"/>
        </w:rPr>
        <w:t>Chương II</w:t>
      </w:r>
    </w:p>
    <w:p w:rsidR="00603229" w:rsidRPr="00485089" w:rsidRDefault="00603229" w:rsidP="00485089">
      <w:pPr>
        <w:spacing w:after="0" w:line="240" w:lineRule="atLeast"/>
        <w:jc w:val="center"/>
        <w:rPr>
          <w:b/>
          <w:bCs/>
          <w:szCs w:val="28"/>
        </w:rPr>
      </w:pPr>
      <w:r w:rsidRPr="00485089">
        <w:rPr>
          <w:b/>
          <w:bCs/>
          <w:szCs w:val="28"/>
        </w:rPr>
        <w:t>TỔ CHỨC BỘ MÁY VÀ BIÊN CHẾ</w:t>
      </w:r>
    </w:p>
    <w:p w:rsidR="00603229" w:rsidRPr="00485089" w:rsidRDefault="00603229" w:rsidP="00485089">
      <w:pPr>
        <w:spacing w:after="0" w:line="240" w:lineRule="atLeast"/>
        <w:ind w:firstLine="720"/>
        <w:jc w:val="both"/>
        <w:rPr>
          <w:b/>
          <w:bCs/>
          <w:szCs w:val="28"/>
        </w:rPr>
      </w:pPr>
      <w:r w:rsidRPr="00485089">
        <w:rPr>
          <w:b/>
          <w:bCs/>
          <w:szCs w:val="28"/>
        </w:rPr>
        <w:t>Điều 3. Lãnh đạo Sở Giáo dục và Đào tạo</w:t>
      </w:r>
    </w:p>
    <w:p w:rsidR="00603229" w:rsidRPr="00485089" w:rsidRDefault="00603229" w:rsidP="00485089">
      <w:pPr>
        <w:spacing w:after="0" w:line="240" w:lineRule="atLeast"/>
        <w:ind w:firstLine="709"/>
        <w:jc w:val="both"/>
        <w:rPr>
          <w:szCs w:val="28"/>
          <w:shd w:val="clear" w:color="auto" w:fill="FFFFFF"/>
          <w:lang w:val="nb-NO"/>
        </w:rPr>
      </w:pPr>
      <w:r w:rsidRPr="00485089">
        <w:rPr>
          <w:b/>
          <w:bCs/>
          <w:szCs w:val="28"/>
        </w:rPr>
        <w:tab/>
      </w:r>
      <w:r w:rsidRPr="00485089">
        <w:rPr>
          <w:bCs/>
          <w:szCs w:val="28"/>
        </w:rPr>
        <w:t>1. Sở</w:t>
      </w:r>
      <w:r w:rsidRPr="00485089">
        <w:rPr>
          <w:b/>
          <w:bCs/>
          <w:szCs w:val="28"/>
        </w:rPr>
        <w:t xml:space="preserve"> </w:t>
      </w:r>
      <w:r w:rsidRPr="00485089">
        <w:rPr>
          <w:szCs w:val="28"/>
        </w:rPr>
        <w:t>Giáo</w:t>
      </w:r>
      <w:r w:rsidRPr="00485089">
        <w:rPr>
          <w:spacing w:val="-5"/>
          <w:szCs w:val="28"/>
        </w:rPr>
        <w:t xml:space="preserve"> </w:t>
      </w:r>
      <w:r w:rsidRPr="00485089">
        <w:rPr>
          <w:szCs w:val="28"/>
        </w:rPr>
        <w:t>dục</w:t>
      </w:r>
      <w:r w:rsidRPr="00485089">
        <w:rPr>
          <w:spacing w:val="1"/>
          <w:szCs w:val="28"/>
        </w:rPr>
        <w:t xml:space="preserve"> </w:t>
      </w:r>
      <w:r w:rsidRPr="00485089">
        <w:rPr>
          <w:szCs w:val="28"/>
        </w:rPr>
        <w:t>và</w:t>
      </w:r>
      <w:r w:rsidRPr="00485089">
        <w:rPr>
          <w:spacing w:val="-4"/>
          <w:szCs w:val="28"/>
        </w:rPr>
        <w:t xml:space="preserve"> </w:t>
      </w:r>
      <w:r w:rsidRPr="00485089">
        <w:rPr>
          <w:szCs w:val="28"/>
        </w:rPr>
        <w:t>Đào</w:t>
      </w:r>
      <w:r w:rsidRPr="00485089">
        <w:rPr>
          <w:spacing w:val="-4"/>
          <w:szCs w:val="28"/>
        </w:rPr>
        <w:t xml:space="preserve"> </w:t>
      </w:r>
      <w:r w:rsidRPr="00485089">
        <w:rPr>
          <w:szCs w:val="28"/>
        </w:rPr>
        <w:t>tạo có</w:t>
      </w:r>
      <w:r w:rsidRPr="00485089">
        <w:rPr>
          <w:spacing w:val="-5"/>
          <w:szCs w:val="28"/>
        </w:rPr>
        <w:t xml:space="preserve"> </w:t>
      </w:r>
      <w:r w:rsidRPr="00485089">
        <w:rPr>
          <w:szCs w:val="28"/>
        </w:rPr>
        <w:t>Giám</w:t>
      </w:r>
      <w:r w:rsidRPr="00485089">
        <w:rPr>
          <w:spacing w:val="-9"/>
          <w:szCs w:val="28"/>
        </w:rPr>
        <w:t xml:space="preserve"> </w:t>
      </w:r>
      <w:r w:rsidRPr="00485089">
        <w:rPr>
          <w:szCs w:val="28"/>
        </w:rPr>
        <w:t>đốc</w:t>
      </w:r>
      <w:r w:rsidRPr="00485089">
        <w:rPr>
          <w:spacing w:val="1"/>
          <w:szCs w:val="28"/>
        </w:rPr>
        <w:t xml:space="preserve"> </w:t>
      </w:r>
      <w:r w:rsidRPr="00485089">
        <w:rPr>
          <w:szCs w:val="28"/>
          <w:shd w:val="clear" w:color="auto" w:fill="FFFFFF"/>
          <w:lang w:val="nb-NO"/>
        </w:rPr>
        <w:t>và các Phó Giám đốc (số lượng Phó Giám đốc do cấp có thẩm quyền quyết định).</w:t>
      </w:r>
    </w:p>
    <w:p w:rsidR="00603229" w:rsidRPr="00485089" w:rsidRDefault="00603229" w:rsidP="00485089">
      <w:pPr>
        <w:spacing w:after="0" w:line="240" w:lineRule="atLeast"/>
        <w:jc w:val="both"/>
        <w:rPr>
          <w:bCs/>
          <w:szCs w:val="28"/>
        </w:rPr>
      </w:pPr>
      <w:r w:rsidRPr="00485089">
        <w:rPr>
          <w:b/>
          <w:bCs/>
          <w:szCs w:val="28"/>
        </w:rPr>
        <w:tab/>
      </w:r>
      <w:r w:rsidRPr="00485089">
        <w:rPr>
          <w:bCs/>
          <w:szCs w:val="28"/>
        </w:rPr>
        <w:t>2. Giám đốc Sở Giáo dục và Đào tạo là người đứng đầu Sở, chịu trách nhiệm trước Ủy ban nhân dân tỉnh, Chủ tịch Ủy ban nhân dân tỉnh và trước pháp luật về thực hiện chức năng, nhiệm vụ, quyền hạn của Sở và thực hiện nhiệm vụ, quyền hạn của Ủy viên Ủy ban nhân dân tỉnh theo Quy chế làm việc và phân công của Ủy ban nhân dân tỉnh.</w:t>
      </w:r>
    </w:p>
    <w:p w:rsidR="00603229" w:rsidRPr="00485089" w:rsidRDefault="00603229" w:rsidP="00485089">
      <w:pPr>
        <w:spacing w:after="0" w:line="240" w:lineRule="atLeast"/>
        <w:jc w:val="both"/>
        <w:rPr>
          <w:bCs/>
          <w:szCs w:val="28"/>
        </w:rPr>
      </w:pPr>
      <w:r w:rsidRPr="00485089">
        <w:rPr>
          <w:bCs/>
          <w:szCs w:val="28"/>
        </w:rPr>
        <w:tab/>
        <w:t>3. Phó Giám đốc Sở Giáo dục và Đào tạo là người giúp Giám đốc Sở phụ trách một hoặc một số mặt công tác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p>
    <w:p w:rsidR="00603229" w:rsidRPr="00485089" w:rsidRDefault="00603229" w:rsidP="00485089">
      <w:pPr>
        <w:spacing w:after="0" w:line="240" w:lineRule="atLeast"/>
        <w:ind w:firstLine="720"/>
        <w:jc w:val="both"/>
        <w:rPr>
          <w:szCs w:val="28"/>
        </w:rPr>
      </w:pPr>
      <w:r w:rsidRPr="00485089">
        <w:rPr>
          <w:bCs/>
          <w:szCs w:val="28"/>
        </w:rPr>
        <w:t xml:space="preserve">4. </w:t>
      </w:r>
      <w:r w:rsidRPr="00485089">
        <w:rPr>
          <w:szCs w:val="28"/>
        </w:rPr>
        <w:t>Việc bổ nhiệm, bổ nhiệm lại, miễn nhiệm, điều động, luân chuyển, khen thưởng, kỷ luật, cho từ chức, nghỉ hưu và thực hiện chế độ chính sách khác đối với Giám</w:t>
      </w:r>
      <w:r w:rsidRPr="00485089">
        <w:rPr>
          <w:spacing w:val="-7"/>
          <w:szCs w:val="28"/>
        </w:rPr>
        <w:t xml:space="preserve"> </w:t>
      </w:r>
      <w:r w:rsidRPr="00485089">
        <w:rPr>
          <w:szCs w:val="28"/>
        </w:rPr>
        <w:t>đốc, Phó Giám</w:t>
      </w:r>
      <w:r w:rsidRPr="00485089">
        <w:rPr>
          <w:spacing w:val="-2"/>
          <w:szCs w:val="28"/>
        </w:rPr>
        <w:t xml:space="preserve"> </w:t>
      </w:r>
      <w:r w:rsidRPr="00485089">
        <w:rPr>
          <w:szCs w:val="28"/>
        </w:rPr>
        <w:t>đốc Sở Giáo dục và Đào tạo do Chủ</w:t>
      </w:r>
      <w:r w:rsidRPr="00485089">
        <w:rPr>
          <w:spacing w:val="-2"/>
          <w:szCs w:val="28"/>
        </w:rPr>
        <w:t xml:space="preserve"> </w:t>
      </w:r>
      <w:r w:rsidRPr="00485089">
        <w:rPr>
          <w:szCs w:val="28"/>
        </w:rPr>
        <w:t>tịch</w:t>
      </w:r>
      <w:r w:rsidRPr="00485089">
        <w:rPr>
          <w:spacing w:val="-2"/>
          <w:szCs w:val="28"/>
        </w:rPr>
        <w:t xml:space="preserve"> </w:t>
      </w:r>
      <w:r w:rsidRPr="00485089">
        <w:rPr>
          <w:szCs w:val="28"/>
        </w:rPr>
        <w:t>Ủy</w:t>
      </w:r>
      <w:r w:rsidRPr="00485089">
        <w:rPr>
          <w:spacing w:val="-1"/>
          <w:szCs w:val="28"/>
        </w:rPr>
        <w:t xml:space="preserve"> </w:t>
      </w:r>
      <w:r w:rsidRPr="00485089">
        <w:rPr>
          <w:szCs w:val="28"/>
        </w:rPr>
        <w:t>ban nhân</w:t>
      </w:r>
      <w:r w:rsidRPr="00485089">
        <w:rPr>
          <w:spacing w:val="-2"/>
          <w:szCs w:val="28"/>
        </w:rPr>
        <w:t xml:space="preserve"> </w:t>
      </w:r>
      <w:r w:rsidRPr="00485089">
        <w:rPr>
          <w:szCs w:val="28"/>
        </w:rPr>
        <w:t>dân</w:t>
      </w:r>
      <w:r w:rsidRPr="00485089">
        <w:rPr>
          <w:spacing w:val="-2"/>
          <w:szCs w:val="28"/>
        </w:rPr>
        <w:t xml:space="preserve"> </w:t>
      </w:r>
      <w:r w:rsidRPr="00485089">
        <w:rPr>
          <w:szCs w:val="28"/>
        </w:rPr>
        <w:t>tỉnh quyết định theo quy định của pháp luật.</w:t>
      </w:r>
    </w:p>
    <w:p w:rsidR="00603229" w:rsidRPr="00485089" w:rsidRDefault="00603229" w:rsidP="00485089">
      <w:pPr>
        <w:spacing w:after="0" w:line="240" w:lineRule="atLeast"/>
        <w:ind w:firstLine="720"/>
        <w:jc w:val="both"/>
        <w:rPr>
          <w:b/>
          <w:bCs/>
          <w:szCs w:val="28"/>
        </w:rPr>
      </w:pPr>
      <w:r w:rsidRPr="00485089">
        <w:rPr>
          <w:b/>
          <w:bCs/>
          <w:szCs w:val="28"/>
        </w:rPr>
        <w:t>Điều 4. Cơ cấu tổ chức</w:t>
      </w:r>
    </w:p>
    <w:p w:rsidR="00603229" w:rsidRPr="00485089" w:rsidRDefault="00603229" w:rsidP="00485089">
      <w:pPr>
        <w:spacing w:after="0" w:line="240" w:lineRule="atLeast"/>
        <w:jc w:val="both"/>
        <w:rPr>
          <w:bCs/>
          <w:szCs w:val="28"/>
        </w:rPr>
      </w:pPr>
      <w:r w:rsidRPr="00485089">
        <w:rPr>
          <w:b/>
          <w:bCs/>
          <w:szCs w:val="28"/>
        </w:rPr>
        <w:tab/>
      </w:r>
      <w:r w:rsidRPr="00485089">
        <w:rPr>
          <w:bCs/>
          <w:szCs w:val="28"/>
        </w:rPr>
        <w:t>1. Các tổ chức tham mưu, tổng hợp và chuyên môn, nghiệp vụ thuộc Sở</w:t>
      </w:r>
    </w:p>
    <w:p w:rsidR="00603229" w:rsidRPr="00485089" w:rsidRDefault="00603229" w:rsidP="00485089">
      <w:pPr>
        <w:spacing w:after="0" w:line="240" w:lineRule="atLeast"/>
        <w:jc w:val="both"/>
        <w:rPr>
          <w:bCs/>
          <w:szCs w:val="28"/>
        </w:rPr>
      </w:pPr>
      <w:r w:rsidRPr="00485089">
        <w:rPr>
          <w:bCs/>
          <w:szCs w:val="28"/>
        </w:rPr>
        <w:tab/>
        <w:t>a) Văn phòng;</w:t>
      </w:r>
    </w:p>
    <w:p w:rsidR="00603229" w:rsidRPr="00485089" w:rsidRDefault="00603229" w:rsidP="00485089">
      <w:pPr>
        <w:spacing w:after="0" w:line="240" w:lineRule="atLeast"/>
        <w:jc w:val="both"/>
        <w:rPr>
          <w:bCs/>
          <w:szCs w:val="28"/>
        </w:rPr>
      </w:pPr>
      <w:r w:rsidRPr="00485089">
        <w:rPr>
          <w:bCs/>
          <w:szCs w:val="28"/>
        </w:rPr>
        <w:tab/>
        <w:t>b) Thanh tra;</w:t>
      </w:r>
    </w:p>
    <w:p w:rsidR="00603229" w:rsidRPr="00485089" w:rsidRDefault="00603229" w:rsidP="00485089">
      <w:pPr>
        <w:spacing w:after="0" w:line="240" w:lineRule="atLeast"/>
        <w:jc w:val="both"/>
        <w:rPr>
          <w:bCs/>
          <w:szCs w:val="28"/>
        </w:rPr>
      </w:pPr>
      <w:r w:rsidRPr="00485089">
        <w:rPr>
          <w:bCs/>
          <w:szCs w:val="28"/>
        </w:rPr>
        <w:tab/>
        <w:t>c) Phòng Tổ chức cán bộ;</w:t>
      </w:r>
    </w:p>
    <w:p w:rsidR="00603229" w:rsidRPr="00485089" w:rsidRDefault="00603229" w:rsidP="00485089">
      <w:pPr>
        <w:spacing w:after="0" w:line="240" w:lineRule="atLeast"/>
        <w:jc w:val="both"/>
        <w:rPr>
          <w:bCs/>
          <w:szCs w:val="28"/>
        </w:rPr>
      </w:pPr>
      <w:r w:rsidRPr="00485089">
        <w:rPr>
          <w:bCs/>
          <w:szCs w:val="28"/>
        </w:rPr>
        <w:tab/>
        <w:t xml:space="preserve">d) </w:t>
      </w:r>
      <w:r w:rsidRPr="00485089">
        <w:rPr>
          <w:szCs w:val="28"/>
        </w:rPr>
        <w:t>Phòng</w:t>
      </w:r>
      <w:r w:rsidRPr="00485089">
        <w:rPr>
          <w:spacing w:val="-8"/>
          <w:szCs w:val="28"/>
        </w:rPr>
        <w:t xml:space="preserve"> </w:t>
      </w:r>
      <w:r w:rsidRPr="00485089">
        <w:rPr>
          <w:szCs w:val="28"/>
        </w:rPr>
        <w:t>Kế</w:t>
      </w:r>
      <w:r w:rsidRPr="00485089">
        <w:rPr>
          <w:spacing w:val="-3"/>
          <w:szCs w:val="28"/>
        </w:rPr>
        <w:t xml:space="preserve"> </w:t>
      </w:r>
      <w:r w:rsidRPr="00485089">
        <w:rPr>
          <w:szCs w:val="28"/>
        </w:rPr>
        <w:t>hoạch</w:t>
      </w:r>
      <w:r w:rsidRPr="00485089">
        <w:rPr>
          <w:spacing w:val="-10"/>
          <w:szCs w:val="28"/>
        </w:rPr>
        <w:t xml:space="preserve"> </w:t>
      </w:r>
      <w:r w:rsidRPr="00485089">
        <w:rPr>
          <w:szCs w:val="28"/>
        </w:rPr>
        <w:t>-</w:t>
      </w:r>
      <w:r w:rsidRPr="00485089">
        <w:rPr>
          <w:spacing w:val="-9"/>
          <w:szCs w:val="28"/>
        </w:rPr>
        <w:t xml:space="preserve"> </w:t>
      </w:r>
      <w:r w:rsidRPr="00485089">
        <w:rPr>
          <w:szCs w:val="28"/>
        </w:rPr>
        <w:t>Tài</w:t>
      </w:r>
      <w:r w:rsidRPr="00485089">
        <w:rPr>
          <w:spacing w:val="-12"/>
          <w:szCs w:val="28"/>
        </w:rPr>
        <w:t xml:space="preserve"> </w:t>
      </w:r>
      <w:r w:rsidRPr="00485089">
        <w:rPr>
          <w:szCs w:val="28"/>
        </w:rPr>
        <w:t>chính;</w:t>
      </w:r>
    </w:p>
    <w:p w:rsidR="00603229" w:rsidRPr="00485089" w:rsidRDefault="00603229" w:rsidP="00485089">
      <w:pPr>
        <w:spacing w:after="0" w:line="240" w:lineRule="atLeast"/>
        <w:ind w:firstLine="720"/>
        <w:jc w:val="both"/>
        <w:rPr>
          <w:szCs w:val="28"/>
        </w:rPr>
      </w:pPr>
      <w:r w:rsidRPr="00485089">
        <w:rPr>
          <w:bCs/>
          <w:szCs w:val="28"/>
        </w:rPr>
        <w:t xml:space="preserve">đ) </w:t>
      </w:r>
      <w:r w:rsidRPr="00485089">
        <w:rPr>
          <w:szCs w:val="28"/>
        </w:rPr>
        <w:t>Phòng Quản lý chất lượng;</w:t>
      </w:r>
    </w:p>
    <w:p w:rsidR="00603229" w:rsidRPr="00485089" w:rsidRDefault="00603229" w:rsidP="00485089">
      <w:pPr>
        <w:spacing w:after="0" w:line="240" w:lineRule="atLeast"/>
        <w:ind w:firstLine="720"/>
        <w:jc w:val="both"/>
        <w:rPr>
          <w:szCs w:val="28"/>
        </w:rPr>
      </w:pPr>
      <w:r w:rsidRPr="00485089">
        <w:rPr>
          <w:szCs w:val="28"/>
        </w:rPr>
        <w:t>e) Phòng Giáo dục Mầm non - Giáo dục Tiểu học;</w:t>
      </w:r>
    </w:p>
    <w:p w:rsidR="00603229" w:rsidRPr="00485089" w:rsidRDefault="00603229" w:rsidP="00485089">
      <w:pPr>
        <w:spacing w:after="0" w:line="240" w:lineRule="atLeast"/>
        <w:ind w:firstLine="720"/>
        <w:jc w:val="both"/>
        <w:rPr>
          <w:spacing w:val="-12"/>
          <w:szCs w:val="28"/>
        </w:rPr>
      </w:pPr>
      <w:r w:rsidRPr="00485089">
        <w:rPr>
          <w:spacing w:val="-12"/>
          <w:szCs w:val="28"/>
        </w:rPr>
        <w:t>g) Phòng Giáo dục Trung học - Giáo dục Thường xuyên và Giáo dục Nghề nghiệp.</w:t>
      </w:r>
    </w:p>
    <w:p w:rsidR="00603229" w:rsidRPr="00485089" w:rsidRDefault="00603229" w:rsidP="00485089">
      <w:pPr>
        <w:spacing w:after="0" w:line="240" w:lineRule="atLeast"/>
        <w:ind w:firstLine="720"/>
        <w:jc w:val="both"/>
        <w:rPr>
          <w:color w:val="000000"/>
          <w:szCs w:val="28"/>
        </w:rPr>
      </w:pPr>
      <w:r w:rsidRPr="00485089">
        <w:rPr>
          <w:color w:val="000000"/>
          <w:szCs w:val="28"/>
        </w:rPr>
        <w:t>2. Các đơn vị sự nghiệp trực thuộc Sở</w:t>
      </w:r>
    </w:p>
    <w:p w:rsidR="00603229" w:rsidRPr="00485089" w:rsidRDefault="00603229" w:rsidP="00485089">
      <w:pPr>
        <w:spacing w:after="0" w:line="240" w:lineRule="atLeast"/>
        <w:ind w:firstLine="720"/>
        <w:jc w:val="both"/>
        <w:rPr>
          <w:color w:val="000000"/>
          <w:szCs w:val="28"/>
        </w:rPr>
      </w:pPr>
      <w:r w:rsidRPr="00485089">
        <w:rPr>
          <w:color w:val="000000"/>
          <w:szCs w:val="28"/>
        </w:rPr>
        <w:t>a) Trường Trung học phổ thông chuyên Lương Văn Chánh;</w:t>
      </w:r>
    </w:p>
    <w:p w:rsidR="00603229" w:rsidRPr="00485089" w:rsidRDefault="00603229" w:rsidP="00485089">
      <w:pPr>
        <w:spacing w:after="0" w:line="240" w:lineRule="atLeast"/>
        <w:ind w:firstLine="720"/>
        <w:jc w:val="both"/>
        <w:rPr>
          <w:color w:val="000000"/>
          <w:szCs w:val="28"/>
        </w:rPr>
      </w:pPr>
      <w:r w:rsidRPr="00485089">
        <w:rPr>
          <w:color w:val="000000"/>
          <w:szCs w:val="28"/>
        </w:rPr>
        <w:t>b) Trường Phổ thông Dân tộc Nội trú Trung học phổ thông tỉnh Phú Yên;</w:t>
      </w:r>
    </w:p>
    <w:p w:rsidR="00603229" w:rsidRPr="00485089" w:rsidRDefault="00603229" w:rsidP="00485089">
      <w:pPr>
        <w:spacing w:after="0" w:line="240" w:lineRule="atLeast"/>
        <w:ind w:firstLine="720"/>
        <w:jc w:val="both"/>
        <w:rPr>
          <w:color w:val="000000"/>
          <w:szCs w:val="28"/>
        </w:rPr>
      </w:pPr>
      <w:r w:rsidRPr="00485089">
        <w:rPr>
          <w:color w:val="000000"/>
          <w:szCs w:val="28"/>
        </w:rPr>
        <w:t xml:space="preserve">c) Trường Trung học cơ sở và Trung học phổ thông: 07 đơn vị, cụ thể: </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Võ Văn Kiệt</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Nguyễn Bá Ngọc</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Nguyễn Khuyến</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Võ Nguyên Giáp</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Chu Văn An</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Nguyễn Trung Trực</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cơ sở và Trung học phổ thông Nguyễn Viết Xuân</w:t>
      </w:r>
    </w:p>
    <w:p w:rsidR="00603229" w:rsidRPr="00485089" w:rsidRDefault="00603229" w:rsidP="00485089">
      <w:pPr>
        <w:spacing w:after="0" w:line="240" w:lineRule="atLeast"/>
        <w:ind w:firstLine="720"/>
        <w:jc w:val="both"/>
        <w:rPr>
          <w:color w:val="000000"/>
          <w:szCs w:val="28"/>
        </w:rPr>
      </w:pPr>
      <w:r w:rsidRPr="00485089">
        <w:rPr>
          <w:color w:val="000000"/>
          <w:szCs w:val="28"/>
        </w:rPr>
        <w:t>d) Trường Trung học phổ thông: 23 đơn vị, cụ thể:</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Huệ</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Trần Quốc Tuấn</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Trãi</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Trần Bình Trọng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Ngô Gia Tự</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Trường Tộ</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Lê Trung Kiên</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Công Trứ</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Lê Hồng Phong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Thị Minh Khai</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Lê Lợi</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Lê Thành Phương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Trần Phú</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Phan Đình Phùng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Phan Bội Châu</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Du</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Trần Suyền</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Văn Linh</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Phạm Văn Đồng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Phan Chu Trinh</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Nguyễn Thái Bình</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Tôn Đức Thắng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Trung học phổ thông Võ Thị Sáu</w:t>
      </w:r>
    </w:p>
    <w:p w:rsidR="00603229" w:rsidRPr="00485089" w:rsidRDefault="00603229" w:rsidP="00485089">
      <w:pPr>
        <w:spacing w:after="0" w:line="240" w:lineRule="atLeast"/>
        <w:jc w:val="both"/>
        <w:rPr>
          <w:color w:val="000000"/>
          <w:szCs w:val="28"/>
        </w:rPr>
      </w:pPr>
      <w:r w:rsidRPr="00485089">
        <w:rPr>
          <w:color w:val="000000"/>
          <w:szCs w:val="28"/>
        </w:rPr>
        <w:tab/>
        <w:t>đ) Trung tâm Hỗ trợ phát triển giáo dục hòa nhập Phú Yên;</w:t>
      </w:r>
    </w:p>
    <w:p w:rsidR="00603229" w:rsidRPr="00485089" w:rsidRDefault="00603229" w:rsidP="00485089">
      <w:pPr>
        <w:spacing w:after="0" w:line="240" w:lineRule="atLeast"/>
        <w:jc w:val="both"/>
        <w:rPr>
          <w:color w:val="000000"/>
          <w:szCs w:val="28"/>
        </w:rPr>
      </w:pPr>
      <w:r w:rsidRPr="00485089">
        <w:rPr>
          <w:color w:val="000000"/>
          <w:szCs w:val="28"/>
        </w:rPr>
        <w:tab/>
        <w:t>e) Trung tâm Giáo dục nghề nghiệp - Giáo dục thường xuyên Phú Yên;</w:t>
      </w:r>
    </w:p>
    <w:p w:rsidR="00603229" w:rsidRPr="00485089" w:rsidRDefault="00603229" w:rsidP="00485089">
      <w:pPr>
        <w:spacing w:after="0" w:line="240" w:lineRule="atLeast"/>
        <w:jc w:val="both"/>
        <w:rPr>
          <w:color w:val="000000"/>
          <w:szCs w:val="28"/>
        </w:rPr>
      </w:pPr>
      <w:r w:rsidRPr="00485089">
        <w:rPr>
          <w:color w:val="000000"/>
          <w:szCs w:val="28"/>
        </w:rPr>
        <w:tab/>
        <w:t>g) Trường Trung cấp Nghề Thanh niên dân tộc Phú Yên.</w:t>
      </w:r>
    </w:p>
    <w:p w:rsidR="00603229" w:rsidRPr="00485089" w:rsidRDefault="00603229" w:rsidP="00485089">
      <w:pPr>
        <w:spacing w:after="0" w:line="240" w:lineRule="atLeast"/>
        <w:jc w:val="both"/>
        <w:rPr>
          <w:b/>
          <w:szCs w:val="28"/>
        </w:rPr>
      </w:pPr>
      <w:r w:rsidRPr="00485089">
        <w:rPr>
          <w:szCs w:val="28"/>
        </w:rPr>
        <w:tab/>
      </w:r>
      <w:r w:rsidRPr="00485089">
        <w:rPr>
          <w:b/>
          <w:szCs w:val="28"/>
        </w:rPr>
        <w:t>Điều 5. Biên chế của Sở Giáo dục và Đào tạo</w:t>
      </w:r>
    </w:p>
    <w:p w:rsidR="00603229" w:rsidRPr="00485089" w:rsidRDefault="00603229" w:rsidP="00485089">
      <w:pPr>
        <w:spacing w:after="0" w:line="240" w:lineRule="atLeast"/>
        <w:ind w:firstLine="720"/>
        <w:jc w:val="both"/>
        <w:rPr>
          <w:szCs w:val="28"/>
        </w:rPr>
      </w:pPr>
      <w:r w:rsidRPr="00485089">
        <w:rPr>
          <w:szCs w:val="28"/>
        </w:rPr>
        <w:t>1. Biên chế công chức, số lượng người làm việc của Sở Giáo dục và Đào tạo được Ủy ban nhân dân tỉnh giao trên cơ sở vị trí việc làm gắn với chức năng, nhiệm vụ, phạm vi hoạt động và nằm trong tổng biên chế công chức, tổng số lượng người làm việc của các cơ quan, tổ chức hành chính, đơn vị sự nghiệp công lập của tỉnh được cấp có thẩm quyền giao hoặc phê duyệt.</w:t>
      </w:r>
    </w:p>
    <w:p w:rsidR="00603229" w:rsidRPr="00485089" w:rsidRDefault="00603229" w:rsidP="00485089">
      <w:pPr>
        <w:spacing w:after="0" w:line="240" w:lineRule="atLeast"/>
        <w:ind w:firstLine="720"/>
        <w:jc w:val="both"/>
        <w:rPr>
          <w:szCs w:val="28"/>
        </w:rPr>
      </w:pPr>
      <w:r w:rsidRPr="00485089">
        <w:rPr>
          <w:szCs w:val="28"/>
        </w:rPr>
        <w:t>2. Căn cứ chức năng, nhiệm vụ, cơ cấu tổ chức và danh mục vị trí việc làm, cơ cấu chức danh công chức được cấp có thẩm quyền phê duyệt, hằng năm Sở Giáo dục và Đào tạo chủ trì, phối hợp với Sở Nội vụ xây dựng kế hoạch biên chế công chức, số lượng người làm việc theo quy định của pháp luật đảm bảo thực hiện nhiệm vụ được giao trình Ủy ban nhân dân tỉnh.</w:t>
      </w:r>
    </w:p>
    <w:p w:rsidR="00603229" w:rsidRPr="00485089" w:rsidRDefault="00603229" w:rsidP="00485089">
      <w:pPr>
        <w:spacing w:after="0" w:line="240" w:lineRule="atLeast"/>
        <w:ind w:firstLine="720"/>
        <w:jc w:val="both"/>
        <w:rPr>
          <w:b/>
          <w:szCs w:val="28"/>
        </w:rPr>
      </w:pPr>
      <w:r w:rsidRPr="00485089">
        <w:rPr>
          <w:b/>
          <w:szCs w:val="28"/>
        </w:rPr>
        <w:t>Điều 6. Các tổ chức tham mưu, tổng hợp và chuyên môn, nghiệp vụ thuộc Sở Giáo dục và Đào tạo</w:t>
      </w:r>
    </w:p>
    <w:p w:rsidR="00603229" w:rsidRPr="00485089" w:rsidRDefault="00603229" w:rsidP="00485089">
      <w:pPr>
        <w:spacing w:after="0" w:line="240" w:lineRule="atLeast"/>
        <w:ind w:firstLine="720"/>
        <w:jc w:val="both"/>
        <w:rPr>
          <w:spacing w:val="-2"/>
          <w:szCs w:val="28"/>
        </w:rPr>
      </w:pPr>
      <w:r w:rsidRPr="00485089">
        <w:rPr>
          <w:spacing w:val="-2"/>
          <w:szCs w:val="28"/>
        </w:rPr>
        <w:t>1. Chức năng, nhiệm vụ: Sở Giáo dục và Đào tạo quy định cụ thể chức năng, nhiệm vụ, quyền hạn của các phòng chuyên môn, nghiệp vụ thuộc Sở theo thẩm quyền quy định tại khoản 11, Điều 4, Nghị định 24/2014/NĐ-CP ngày 04/4/2014 của Chính phủ Quy định tổ chức các cơ quan chuyên môn thuộc Ủy ban nhân dân tỉnh, thành phố trực thuộc Trung ương và các quy định khác có liên quan.</w:t>
      </w:r>
    </w:p>
    <w:p w:rsidR="00603229" w:rsidRPr="00485089" w:rsidRDefault="00603229" w:rsidP="00485089">
      <w:pPr>
        <w:spacing w:after="0" w:line="240" w:lineRule="atLeast"/>
        <w:ind w:firstLine="720"/>
        <w:jc w:val="both"/>
        <w:rPr>
          <w:szCs w:val="28"/>
        </w:rPr>
      </w:pPr>
      <w:r w:rsidRPr="00485089">
        <w:rPr>
          <w:szCs w:val="28"/>
        </w:rPr>
        <w:t>2. Cơ cấu tổ chức</w:t>
      </w:r>
    </w:p>
    <w:p w:rsidR="00603229" w:rsidRPr="00485089" w:rsidRDefault="00603229" w:rsidP="00485089">
      <w:pPr>
        <w:spacing w:after="0" w:line="240" w:lineRule="atLeast"/>
        <w:ind w:firstLine="720"/>
        <w:jc w:val="both"/>
        <w:rPr>
          <w:spacing w:val="-8"/>
          <w:szCs w:val="28"/>
        </w:rPr>
      </w:pPr>
      <w:r w:rsidRPr="00485089">
        <w:rPr>
          <w:spacing w:val="-8"/>
          <w:szCs w:val="28"/>
        </w:rPr>
        <w:t>a) Cơ cấu tổ chức của Văn phòng Sở gồm: Chánh Văn phòng, số lượng Phó Chánh Văn phòng đảm bảo theo đúng quy định hiện hành, các công chức và nhân viên.</w:t>
      </w:r>
    </w:p>
    <w:p w:rsidR="00603229" w:rsidRPr="00485089" w:rsidRDefault="00603229" w:rsidP="00485089">
      <w:pPr>
        <w:spacing w:after="0" w:line="240" w:lineRule="atLeast"/>
        <w:ind w:firstLine="720"/>
        <w:jc w:val="both"/>
        <w:rPr>
          <w:szCs w:val="28"/>
        </w:rPr>
      </w:pPr>
      <w:r w:rsidRPr="00485089">
        <w:rPr>
          <w:szCs w:val="28"/>
        </w:rPr>
        <w:t xml:space="preserve">b) Cơ cấu tổ chức của Thanh tra Sở gồm: Chánh Thanh tra, </w:t>
      </w:r>
      <w:r w:rsidRPr="00485089">
        <w:rPr>
          <w:color w:val="000000"/>
          <w:szCs w:val="28"/>
        </w:rPr>
        <w:t>số lượng Phó Chánh Thanh tra đảm bảo theo đúng quy định hiện hành</w:t>
      </w:r>
      <w:r w:rsidRPr="00485089">
        <w:rPr>
          <w:szCs w:val="28"/>
        </w:rPr>
        <w:t>, các Thanh tra viên.</w:t>
      </w:r>
    </w:p>
    <w:p w:rsidR="00603229" w:rsidRPr="00485089" w:rsidRDefault="00603229" w:rsidP="00485089">
      <w:pPr>
        <w:spacing w:after="0" w:line="240" w:lineRule="atLeast"/>
        <w:ind w:firstLine="720"/>
        <w:jc w:val="both"/>
        <w:rPr>
          <w:szCs w:val="28"/>
        </w:rPr>
      </w:pPr>
      <w:r w:rsidRPr="00485089">
        <w:rPr>
          <w:szCs w:val="28"/>
        </w:rPr>
        <w:t>c) Cơ cấu tổ chức của Phòng Tổ chức cán bộ gồm: Trưởng phòng, số lượng Phó Trưởng phòng đảm bảo theo đúng quy định hiện hành, các công chức.</w:t>
      </w:r>
    </w:p>
    <w:p w:rsidR="00603229" w:rsidRPr="00485089" w:rsidRDefault="00603229" w:rsidP="00485089">
      <w:pPr>
        <w:spacing w:after="0" w:line="240" w:lineRule="atLeast"/>
        <w:ind w:firstLine="720"/>
        <w:jc w:val="both"/>
        <w:rPr>
          <w:szCs w:val="28"/>
        </w:rPr>
      </w:pPr>
      <w:r w:rsidRPr="00485089">
        <w:rPr>
          <w:szCs w:val="28"/>
        </w:rPr>
        <w:t>d) Cơ cấu tổ chức của Phòng Kế hoạch - Tài chính gồm: Trưởng phòng, số lượng Phó Trưởng phòng đảm bảo theo đúng quy định hiện hành, các công chức.</w:t>
      </w:r>
    </w:p>
    <w:p w:rsidR="00603229" w:rsidRPr="00485089" w:rsidRDefault="00603229" w:rsidP="00485089">
      <w:pPr>
        <w:spacing w:after="0" w:line="240" w:lineRule="atLeast"/>
        <w:ind w:firstLine="720"/>
        <w:jc w:val="both"/>
        <w:rPr>
          <w:szCs w:val="28"/>
        </w:rPr>
      </w:pPr>
      <w:r w:rsidRPr="00485089">
        <w:rPr>
          <w:szCs w:val="28"/>
        </w:rPr>
        <w:t>đ) Cơ cấu tổ chức của Phòng Giáo dục Mầm non – Giáo dục Tiểu học gồm: Trưởng phòng, số lượng Phó Trưởng phòng đảm bảo theo đúng quy định hiện hành, các công chức.</w:t>
      </w:r>
    </w:p>
    <w:p w:rsidR="00603229" w:rsidRPr="00485089" w:rsidRDefault="00603229" w:rsidP="00485089">
      <w:pPr>
        <w:spacing w:after="0" w:line="240" w:lineRule="atLeast"/>
        <w:ind w:firstLine="709"/>
        <w:jc w:val="both"/>
        <w:rPr>
          <w:szCs w:val="28"/>
        </w:rPr>
      </w:pPr>
      <w:r w:rsidRPr="00485089">
        <w:rPr>
          <w:szCs w:val="28"/>
        </w:rPr>
        <w:t>e) Cơ cấu tổ chức của Phòng Giáo dục Trung học – Giáo dục Thường xuyên và Giáo dục Nghề nghiệp gồm: Trưởng phòng, số lượng Phó Trưởng phòng đảm bảo theo đúng quy định hiện hành, các công chức.</w:t>
      </w:r>
    </w:p>
    <w:p w:rsidR="00603229" w:rsidRPr="00485089" w:rsidRDefault="00603229" w:rsidP="00485089">
      <w:pPr>
        <w:spacing w:after="0" w:line="240" w:lineRule="atLeast"/>
        <w:ind w:firstLine="720"/>
        <w:jc w:val="both"/>
        <w:rPr>
          <w:szCs w:val="28"/>
        </w:rPr>
      </w:pPr>
      <w:r w:rsidRPr="00485089">
        <w:rPr>
          <w:szCs w:val="28"/>
        </w:rPr>
        <w:t>g) Cơ cấu tổ chức của Phòng Quản lý chất lượng gồm: Trưởng phòng, số lượng Phó Trưởng phòng đảm bảo theo đúng quy định hiện hành, các công chức.</w:t>
      </w:r>
    </w:p>
    <w:p w:rsidR="00603229" w:rsidRPr="00485089" w:rsidRDefault="00603229" w:rsidP="00485089">
      <w:pPr>
        <w:spacing w:after="0" w:line="240" w:lineRule="atLeast"/>
        <w:jc w:val="center"/>
        <w:rPr>
          <w:b/>
          <w:color w:val="000000"/>
          <w:szCs w:val="28"/>
        </w:rPr>
      </w:pPr>
      <w:r w:rsidRPr="00485089">
        <w:rPr>
          <w:b/>
          <w:color w:val="000000"/>
          <w:szCs w:val="28"/>
        </w:rPr>
        <w:t>Chương</w:t>
      </w:r>
      <w:r w:rsidRPr="00485089">
        <w:rPr>
          <w:b/>
          <w:color w:val="000000"/>
          <w:spacing w:val="-16"/>
          <w:szCs w:val="28"/>
        </w:rPr>
        <w:t xml:space="preserve"> </w:t>
      </w:r>
      <w:r w:rsidRPr="00485089">
        <w:rPr>
          <w:b/>
          <w:color w:val="000000"/>
          <w:spacing w:val="-5"/>
          <w:szCs w:val="28"/>
        </w:rPr>
        <w:t>III</w:t>
      </w:r>
    </w:p>
    <w:p w:rsidR="00603229" w:rsidRPr="00485089" w:rsidRDefault="00603229" w:rsidP="00485089">
      <w:pPr>
        <w:pStyle w:val="Heading1"/>
        <w:spacing w:before="0" w:line="240" w:lineRule="atLeast"/>
        <w:jc w:val="center"/>
        <w:rPr>
          <w:rFonts w:ascii="Times New Roman" w:hAnsi="Times New Roman"/>
          <w:b/>
          <w:color w:val="000000"/>
          <w:sz w:val="28"/>
          <w:szCs w:val="28"/>
        </w:rPr>
      </w:pPr>
      <w:r w:rsidRPr="00485089">
        <w:rPr>
          <w:rFonts w:ascii="Times New Roman" w:hAnsi="Times New Roman"/>
          <w:b/>
          <w:color w:val="000000"/>
          <w:sz w:val="28"/>
          <w:szCs w:val="28"/>
        </w:rPr>
        <w:t>TỔ</w:t>
      </w:r>
      <w:r w:rsidRPr="00485089">
        <w:rPr>
          <w:rFonts w:ascii="Times New Roman" w:hAnsi="Times New Roman"/>
          <w:b/>
          <w:color w:val="000000"/>
          <w:spacing w:val="-7"/>
          <w:sz w:val="28"/>
          <w:szCs w:val="28"/>
        </w:rPr>
        <w:t xml:space="preserve"> </w:t>
      </w:r>
      <w:r w:rsidRPr="00485089">
        <w:rPr>
          <w:rFonts w:ascii="Times New Roman" w:hAnsi="Times New Roman"/>
          <w:b/>
          <w:color w:val="000000"/>
          <w:sz w:val="28"/>
          <w:szCs w:val="28"/>
        </w:rPr>
        <w:t>CHỨC</w:t>
      </w:r>
      <w:r w:rsidRPr="00485089">
        <w:rPr>
          <w:rFonts w:ascii="Times New Roman" w:hAnsi="Times New Roman"/>
          <w:b/>
          <w:color w:val="000000"/>
          <w:spacing w:val="-7"/>
          <w:sz w:val="28"/>
          <w:szCs w:val="28"/>
        </w:rPr>
        <w:t xml:space="preserve"> </w:t>
      </w:r>
      <w:r w:rsidRPr="00485089">
        <w:rPr>
          <w:rFonts w:ascii="Times New Roman" w:hAnsi="Times New Roman"/>
          <w:b/>
          <w:color w:val="000000"/>
          <w:sz w:val="28"/>
          <w:szCs w:val="28"/>
        </w:rPr>
        <w:t>THỰC</w:t>
      </w:r>
      <w:r w:rsidRPr="00485089">
        <w:rPr>
          <w:rFonts w:ascii="Times New Roman" w:hAnsi="Times New Roman"/>
          <w:b/>
          <w:color w:val="000000"/>
          <w:spacing w:val="-6"/>
          <w:sz w:val="28"/>
          <w:szCs w:val="28"/>
        </w:rPr>
        <w:t xml:space="preserve"> </w:t>
      </w:r>
      <w:r w:rsidRPr="00485089">
        <w:rPr>
          <w:rFonts w:ascii="Times New Roman" w:hAnsi="Times New Roman"/>
          <w:b/>
          <w:color w:val="000000"/>
          <w:spacing w:val="-4"/>
          <w:sz w:val="28"/>
          <w:szCs w:val="28"/>
        </w:rPr>
        <w:t>HIỆN</w:t>
      </w:r>
    </w:p>
    <w:p w:rsidR="00603229" w:rsidRPr="00485089" w:rsidRDefault="00603229" w:rsidP="00485089">
      <w:pPr>
        <w:spacing w:after="0" w:line="240" w:lineRule="atLeast"/>
        <w:ind w:firstLine="720"/>
        <w:jc w:val="both"/>
        <w:rPr>
          <w:b/>
          <w:color w:val="000000"/>
          <w:szCs w:val="28"/>
        </w:rPr>
      </w:pPr>
      <w:r w:rsidRPr="00485089">
        <w:rPr>
          <w:b/>
          <w:color w:val="000000"/>
          <w:szCs w:val="28"/>
        </w:rPr>
        <w:t>Điều 7. Trách nhiệm thi hành</w:t>
      </w:r>
    </w:p>
    <w:p w:rsidR="00603229" w:rsidRPr="00485089" w:rsidRDefault="00603229" w:rsidP="00485089">
      <w:pPr>
        <w:spacing w:after="0" w:line="240" w:lineRule="atLeast"/>
        <w:ind w:firstLine="720"/>
        <w:jc w:val="both"/>
        <w:rPr>
          <w:color w:val="000000"/>
          <w:szCs w:val="28"/>
        </w:rPr>
      </w:pPr>
      <w:r w:rsidRPr="00485089">
        <w:rPr>
          <w:color w:val="000000"/>
          <w:szCs w:val="28"/>
        </w:rPr>
        <w:t>Trên cơ sở chỉ tiêu biên chế công chức, lao động hợp đồng được giao, Giám đốc Sở Giáo dục và Đào tạo có trách nhiệm bố trí, sử dụng công chức, lao động hợp đồng của Sở Giáo dục và Đào tạo phù hợp với vị trí việc làm, cơ cấu ngạch, tiêu chuẩn chức danh theo quy định của Nhà nước.</w:t>
      </w:r>
    </w:p>
    <w:p w:rsidR="00603229" w:rsidRPr="00485089" w:rsidRDefault="00603229" w:rsidP="00485089">
      <w:pPr>
        <w:spacing w:after="0" w:line="240" w:lineRule="atLeast"/>
        <w:ind w:firstLine="720"/>
        <w:jc w:val="both"/>
        <w:rPr>
          <w:color w:val="000000"/>
          <w:szCs w:val="28"/>
        </w:rPr>
      </w:pPr>
      <w:r w:rsidRPr="00485089">
        <w:rPr>
          <w:color w:val="000000"/>
          <w:szCs w:val="28"/>
        </w:rPr>
        <w:t>Việc đề bạt, bổ nhiệm, miễn nhiệm, khen thưởng, kỷ luật công chức, người lao động thuộc Sở Giáo dục và Đào tạo quản lý được thực hiện theo đúng quy định của Đảng, Nhà nước và theo phân cấp quản lý của Ban Thường vụ Tỉnh ủy và Ủy ban nhân dân tỉnh.</w:t>
      </w:r>
    </w:p>
    <w:p w:rsidR="00603229" w:rsidRPr="00485089" w:rsidRDefault="00603229" w:rsidP="00485089">
      <w:pPr>
        <w:spacing w:after="0" w:line="240" w:lineRule="atLeast"/>
        <w:ind w:firstLine="720"/>
        <w:jc w:val="both"/>
        <w:rPr>
          <w:color w:val="000000"/>
          <w:szCs w:val="28"/>
        </w:rPr>
      </w:pPr>
      <w:r w:rsidRPr="00485089">
        <w:rPr>
          <w:color w:val="000000"/>
          <w:szCs w:val="28"/>
        </w:rPr>
        <w:t>Thực hiện số lượng cấp phó các tổ chức, tham mưu, tổng hợp, chuyên môn, nghiệp vụ và các đơn vị trực thuộc Sở Giáo dục và Đào tạo theo đúng quy định hiện hành của nhà nước.</w:t>
      </w:r>
    </w:p>
    <w:p w:rsidR="00603229" w:rsidRPr="00485089" w:rsidRDefault="00603229" w:rsidP="00485089">
      <w:pPr>
        <w:spacing w:after="0" w:line="240" w:lineRule="atLeast"/>
        <w:ind w:firstLine="720"/>
        <w:jc w:val="both"/>
        <w:rPr>
          <w:b/>
          <w:color w:val="000000"/>
          <w:szCs w:val="28"/>
        </w:rPr>
      </w:pPr>
      <w:r w:rsidRPr="00485089">
        <w:rPr>
          <w:b/>
          <w:color w:val="000000"/>
          <w:szCs w:val="28"/>
        </w:rPr>
        <w:t>Điều 8. Thành lập, tổ chức lại, giải thể đơn vị sự nghiệp thuộc Sở</w:t>
      </w:r>
    </w:p>
    <w:p w:rsidR="00603229" w:rsidRPr="00485089" w:rsidRDefault="00603229" w:rsidP="00485089">
      <w:pPr>
        <w:spacing w:after="0" w:line="240" w:lineRule="atLeast"/>
        <w:ind w:firstLine="720"/>
        <w:jc w:val="both"/>
        <w:rPr>
          <w:color w:val="000000"/>
          <w:szCs w:val="28"/>
        </w:rPr>
      </w:pPr>
      <w:r w:rsidRPr="00485089">
        <w:rPr>
          <w:color w:val="000000"/>
          <w:szCs w:val="28"/>
        </w:rPr>
        <w:t>Giám đốc Sở Giáo dục và Đào tạo phối hợp với các cơ quan, tổ chức liên quan trình Ủy ban nhân dân tỉnh quyết định việc thành lập, tổ chức lại, giải thể các đơn vị sự nghiệp công lập thuộc Sở Giáo dục và Đào tạo theo quy định của pháp luật.</w:t>
      </w:r>
    </w:p>
    <w:p w:rsidR="00603229" w:rsidRPr="00485089" w:rsidRDefault="00603229" w:rsidP="00485089">
      <w:pPr>
        <w:spacing w:after="0" w:line="240" w:lineRule="atLeast"/>
        <w:ind w:firstLine="720"/>
        <w:jc w:val="both"/>
        <w:rPr>
          <w:b/>
          <w:color w:val="000000"/>
          <w:szCs w:val="28"/>
        </w:rPr>
      </w:pPr>
      <w:r w:rsidRPr="00485089">
        <w:rPr>
          <w:b/>
          <w:color w:val="000000"/>
          <w:szCs w:val="28"/>
        </w:rPr>
        <w:t>Điều 9. Sửa đổi, bổ sung</w:t>
      </w:r>
    </w:p>
    <w:p w:rsidR="00603229" w:rsidRPr="00485089" w:rsidRDefault="00603229" w:rsidP="00485089">
      <w:pPr>
        <w:spacing w:after="0" w:line="240" w:lineRule="atLeast"/>
        <w:ind w:firstLine="720"/>
        <w:jc w:val="both"/>
        <w:rPr>
          <w:color w:val="000000"/>
          <w:szCs w:val="28"/>
        </w:rPr>
      </w:pPr>
      <w:r w:rsidRPr="00485089">
        <w:rPr>
          <w:color w:val="000000"/>
          <w:szCs w:val="28"/>
        </w:rPr>
        <w:t>Trường hợp các văn bản được viện dẫn tại quy định này bị thay thế, sửa đổi, bổ sung thì áp dụng theo văn bản mới.</w:t>
      </w:r>
    </w:p>
    <w:p w:rsidR="00603229" w:rsidRPr="00485089" w:rsidRDefault="00603229" w:rsidP="00485089">
      <w:pPr>
        <w:spacing w:after="0" w:line="240" w:lineRule="atLeast"/>
        <w:ind w:firstLine="720"/>
        <w:jc w:val="both"/>
        <w:rPr>
          <w:color w:val="000000"/>
          <w:szCs w:val="28"/>
        </w:rPr>
      </w:pPr>
      <w:r w:rsidRPr="00485089">
        <w:rPr>
          <w:color w:val="000000"/>
          <w:szCs w:val="28"/>
        </w:rPr>
        <w:t xml:space="preserve">Trong quá trình thực hiện quy định này, nếu có vấn đề phát sinh hoặc cần sửa đổi, bổ sung chức năng, nhiệm vụ, quyền hạn và cơ cấu tổ chức của Sở Giáo dục và Đào tạo thì Giám đốc Sở Giáo dục và Đào tạo </w:t>
      </w:r>
      <w:r w:rsidRPr="00485089">
        <w:rPr>
          <w:szCs w:val="28"/>
        </w:rPr>
        <w:t>phối hợp với các cơ quan, đơn vị, địa phương trình Ủy ban nhân dân tỉnh xem xét, quyết định</w:t>
      </w:r>
      <w:r w:rsidRPr="00485089">
        <w:rPr>
          <w:color w:val="000000"/>
          <w:szCs w:val="28"/>
        </w:rPr>
        <w:t>./.</w:t>
      </w:r>
    </w:p>
    <w:p w:rsidR="00603229" w:rsidRPr="00485089" w:rsidRDefault="00603229" w:rsidP="00485089">
      <w:pPr>
        <w:spacing w:after="0" w:line="240" w:lineRule="atLeast"/>
        <w:jc w:val="both"/>
        <w:rPr>
          <w:color w:val="FF0000"/>
          <w:szCs w:val="28"/>
        </w:rPr>
      </w:pPr>
    </w:p>
    <w:p w:rsidR="00603229" w:rsidRPr="00485089" w:rsidRDefault="00603229" w:rsidP="00485089">
      <w:pPr>
        <w:spacing w:after="0" w:line="240" w:lineRule="atLeast"/>
        <w:ind w:firstLine="720"/>
        <w:jc w:val="both"/>
        <w:rPr>
          <w:b/>
          <w:color w:val="000000"/>
          <w:spacing w:val="-4"/>
          <w:szCs w:val="28"/>
        </w:rPr>
      </w:pPr>
    </w:p>
    <w:p w:rsidR="00603229" w:rsidRPr="00485089" w:rsidRDefault="00603229" w:rsidP="00485089">
      <w:pPr>
        <w:spacing w:after="0" w:line="240" w:lineRule="atLeast"/>
        <w:rPr>
          <w:szCs w:val="28"/>
        </w:rPr>
      </w:pPr>
    </w:p>
    <w:sectPr w:rsidR="00603229" w:rsidRPr="00485089" w:rsidSect="00485089">
      <w:headerReference w:type="default" r:id="rId8"/>
      <w:pgSz w:w="11907" w:h="16840" w:code="9"/>
      <w:pgMar w:top="1474" w:right="1361" w:bottom="1134" w:left="1134"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229" w:rsidRDefault="00603229" w:rsidP="00B6004B">
      <w:pPr>
        <w:spacing w:after="0" w:line="240" w:lineRule="auto"/>
      </w:pPr>
      <w:r>
        <w:separator/>
      </w:r>
    </w:p>
  </w:endnote>
  <w:endnote w:type="continuationSeparator" w:id="0">
    <w:p w:rsidR="00603229" w:rsidRDefault="00603229" w:rsidP="00B6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229" w:rsidRDefault="00603229" w:rsidP="00B6004B">
      <w:pPr>
        <w:spacing w:after="0" w:line="240" w:lineRule="auto"/>
      </w:pPr>
      <w:r>
        <w:separator/>
      </w:r>
    </w:p>
  </w:footnote>
  <w:footnote w:type="continuationSeparator" w:id="0">
    <w:p w:rsidR="00603229" w:rsidRDefault="00603229" w:rsidP="00B600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3229" w:rsidRDefault="00603229">
    <w:pPr>
      <w:pStyle w:val="Header"/>
      <w:jc w:val="center"/>
    </w:pPr>
  </w:p>
  <w:p w:rsidR="00603229" w:rsidRDefault="0060322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3229" w:rsidRPr="0047013C" w:rsidRDefault="00603229" w:rsidP="0047013C">
    <w:pPr>
      <w:pStyle w:val="Header"/>
      <w:jc w:val="center"/>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607D5"/>
    <w:multiLevelType w:val="hybridMultilevel"/>
    <w:tmpl w:val="AEE8966A"/>
    <w:lvl w:ilvl="0" w:tplc="5E24EC80">
      <w:start w:val="3"/>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0575D4"/>
    <w:multiLevelType w:val="hybridMultilevel"/>
    <w:tmpl w:val="CF4043FA"/>
    <w:lvl w:ilvl="0" w:tplc="4718EB4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nsid w:val="17B82235"/>
    <w:multiLevelType w:val="hybridMultilevel"/>
    <w:tmpl w:val="6A5CB3AE"/>
    <w:lvl w:ilvl="0" w:tplc="7376CFE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nsid w:val="1A724DE4"/>
    <w:multiLevelType w:val="hybridMultilevel"/>
    <w:tmpl w:val="421CAD1C"/>
    <w:lvl w:ilvl="0" w:tplc="3072F330">
      <w:start w:val="3"/>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DEF10E0"/>
    <w:multiLevelType w:val="hybridMultilevel"/>
    <w:tmpl w:val="7E82D768"/>
    <w:lvl w:ilvl="0" w:tplc="FC2A5EB4">
      <w:start w:val="1"/>
      <w:numFmt w:val="lowerLetter"/>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5">
    <w:nsid w:val="2252571C"/>
    <w:multiLevelType w:val="hybridMultilevel"/>
    <w:tmpl w:val="EE5C07B8"/>
    <w:lvl w:ilvl="0" w:tplc="9C54AA8A">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6">
    <w:nsid w:val="23C56988"/>
    <w:multiLevelType w:val="hybridMultilevel"/>
    <w:tmpl w:val="5BB24AA4"/>
    <w:lvl w:ilvl="0" w:tplc="C95A206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7">
    <w:nsid w:val="2DC8093A"/>
    <w:multiLevelType w:val="hybridMultilevel"/>
    <w:tmpl w:val="D72C45B8"/>
    <w:lvl w:ilvl="0" w:tplc="72EE8C1E">
      <w:start w:val="3"/>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33D5259E"/>
    <w:multiLevelType w:val="hybridMultilevel"/>
    <w:tmpl w:val="8BD881EE"/>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nsid w:val="35426E52"/>
    <w:multiLevelType w:val="hybridMultilevel"/>
    <w:tmpl w:val="E98087E6"/>
    <w:lvl w:ilvl="0" w:tplc="3F40F79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nsid w:val="43BD6E18"/>
    <w:multiLevelType w:val="hybridMultilevel"/>
    <w:tmpl w:val="A60A6BC0"/>
    <w:lvl w:ilvl="0" w:tplc="2AA2DFC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nsid w:val="447B5D1B"/>
    <w:multiLevelType w:val="hybridMultilevel"/>
    <w:tmpl w:val="BB3694B4"/>
    <w:lvl w:ilvl="0" w:tplc="A1BC37D2">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12">
    <w:nsid w:val="509B1B9C"/>
    <w:multiLevelType w:val="hybridMultilevel"/>
    <w:tmpl w:val="9A0894E2"/>
    <w:lvl w:ilvl="0" w:tplc="33A6F16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23F0AEF"/>
    <w:multiLevelType w:val="hybridMultilevel"/>
    <w:tmpl w:val="3DAC572A"/>
    <w:lvl w:ilvl="0" w:tplc="540A9EEA">
      <w:start w:val="1"/>
      <w:numFmt w:val="decimal"/>
      <w:lvlText w:val="%1."/>
      <w:lvlJc w:val="left"/>
      <w:pPr>
        <w:ind w:left="1200" w:hanging="284"/>
      </w:pPr>
      <w:rPr>
        <w:rFonts w:ascii="Times New Roman" w:eastAsia="Times New Roman" w:hAnsi="Times New Roman" w:cs="Times New Roman" w:hint="default"/>
        <w:b w:val="0"/>
        <w:bCs w:val="0"/>
        <w:i w:val="0"/>
        <w:iCs w:val="0"/>
        <w:spacing w:val="0"/>
        <w:w w:val="99"/>
        <w:sz w:val="28"/>
        <w:szCs w:val="28"/>
      </w:rPr>
    </w:lvl>
    <w:lvl w:ilvl="1" w:tplc="19E6F674">
      <w:numFmt w:val="bullet"/>
      <w:lvlText w:val="•"/>
      <w:lvlJc w:val="left"/>
      <w:pPr>
        <w:ind w:left="2074" w:hanging="284"/>
      </w:pPr>
      <w:rPr>
        <w:rFonts w:hint="default"/>
      </w:rPr>
    </w:lvl>
    <w:lvl w:ilvl="2" w:tplc="401AB9B2">
      <w:numFmt w:val="bullet"/>
      <w:lvlText w:val="•"/>
      <w:lvlJc w:val="left"/>
      <w:pPr>
        <w:ind w:left="2949" w:hanging="284"/>
      </w:pPr>
      <w:rPr>
        <w:rFonts w:hint="default"/>
      </w:rPr>
    </w:lvl>
    <w:lvl w:ilvl="3" w:tplc="99107C74">
      <w:numFmt w:val="bullet"/>
      <w:lvlText w:val="•"/>
      <w:lvlJc w:val="left"/>
      <w:pPr>
        <w:ind w:left="3824" w:hanging="284"/>
      </w:pPr>
      <w:rPr>
        <w:rFonts w:hint="default"/>
      </w:rPr>
    </w:lvl>
    <w:lvl w:ilvl="4" w:tplc="CFAA2E9A">
      <w:numFmt w:val="bullet"/>
      <w:lvlText w:val="•"/>
      <w:lvlJc w:val="left"/>
      <w:pPr>
        <w:ind w:left="4699" w:hanging="284"/>
      </w:pPr>
      <w:rPr>
        <w:rFonts w:hint="default"/>
      </w:rPr>
    </w:lvl>
    <w:lvl w:ilvl="5" w:tplc="22B87420">
      <w:numFmt w:val="bullet"/>
      <w:lvlText w:val="•"/>
      <w:lvlJc w:val="left"/>
      <w:pPr>
        <w:ind w:left="5574" w:hanging="284"/>
      </w:pPr>
      <w:rPr>
        <w:rFonts w:hint="default"/>
      </w:rPr>
    </w:lvl>
    <w:lvl w:ilvl="6" w:tplc="815AEE7C">
      <w:numFmt w:val="bullet"/>
      <w:lvlText w:val="•"/>
      <w:lvlJc w:val="left"/>
      <w:pPr>
        <w:ind w:left="6449" w:hanging="284"/>
      </w:pPr>
      <w:rPr>
        <w:rFonts w:hint="default"/>
      </w:rPr>
    </w:lvl>
    <w:lvl w:ilvl="7" w:tplc="98322CD0">
      <w:numFmt w:val="bullet"/>
      <w:lvlText w:val="•"/>
      <w:lvlJc w:val="left"/>
      <w:pPr>
        <w:ind w:left="7324" w:hanging="284"/>
      </w:pPr>
      <w:rPr>
        <w:rFonts w:hint="default"/>
      </w:rPr>
    </w:lvl>
    <w:lvl w:ilvl="8" w:tplc="AA12E1EC">
      <w:numFmt w:val="bullet"/>
      <w:lvlText w:val="•"/>
      <w:lvlJc w:val="left"/>
      <w:pPr>
        <w:ind w:left="8199" w:hanging="284"/>
      </w:pPr>
      <w:rPr>
        <w:rFonts w:hint="default"/>
      </w:rPr>
    </w:lvl>
  </w:abstractNum>
  <w:abstractNum w:abstractNumId="14">
    <w:nsid w:val="530C3180"/>
    <w:multiLevelType w:val="hybridMultilevel"/>
    <w:tmpl w:val="17CC4826"/>
    <w:lvl w:ilvl="0" w:tplc="88C6921E">
      <w:start w:val="1"/>
      <w:numFmt w:val="decimal"/>
      <w:lvlText w:val="%1."/>
      <w:lvlJc w:val="left"/>
      <w:pPr>
        <w:ind w:left="1717" w:hanging="1008"/>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abstractNum w:abstractNumId="15">
    <w:nsid w:val="5361697A"/>
    <w:multiLevelType w:val="hybridMultilevel"/>
    <w:tmpl w:val="35E0354C"/>
    <w:lvl w:ilvl="0" w:tplc="D7209A0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6">
    <w:nsid w:val="57A75CB7"/>
    <w:multiLevelType w:val="hybridMultilevel"/>
    <w:tmpl w:val="B416480E"/>
    <w:lvl w:ilvl="0" w:tplc="EB4A2910">
      <w:start w:val="3"/>
      <w:numFmt w:val="bullet"/>
      <w:lvlText w:val="-"/>
      <w:lvlJc w:val="left"/>
      <w:pPr>
        <w:ind w:left="1080" w:hanging="360"/>
      </w:pPr>
      <w:rPr>
        <w:rFonts w:ascii="Times New Roman" w:eastAsia="Times New Roman" w:hAnsi="Times New Roman"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
    <w:nsid w:val="5ABB6E5B"/>
    <w:multiLevelType w:val="hybridMultilevel"/>
    <w:tmpl w:val="F4563D1E"/>
    <w:lvl w:ilvl="0" w:tplc="9290333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nsid w:val="60613025"/>
    <w:multiLevelType w:val="hybridMultilevel"/>
    <w:tmpl w:val="5D3C5D74"/>
    <w:lvl w:ilvl="0" w:tplc="E506B90A">
      <w:start w:val="2"/>
      <w:numFmt w:val="bullet"/>
      <w:lvlText w:val="-"/>
      <w:lvlJc w:val="left"/>
      <w:pPr>
        <w:ind w:left="1080" w:hanging="360"/>
      </w:pPr>
      <w:rPr>
        <w:rFonts w:ascii="Times New Roman" w:eastAsia="Times New Roman" w:hAnsi="Times New Roman"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nsid w:val="64056A8C"/>
    <w:multiLevelType w:val="hybridMultilevel"/>
    <w:tmpl w:val="654CAD70"/>
    <w:lvl w:ilvl="0" w:tplc="343075E6">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51C2D36"/>
    <w:multiLevelType w:val="hybridMultilevel"/>
    <w:tmpl w:val="F81A9BFE"/>
    <w:lvl w:ilvl="0" w:tplc="B1360160">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21">
    <w:nsid w:val="69FE774F"/>
    <w:multiLevelType w:val="hybridMultilevel"/>
    <w:tmpl w:val="FF3E8CA2"/>
    <w:lvl w:ilvl="0" w:tplc="10107D3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2">
    <w:nsid w:val="72E46107"/>
    <w:multiLevelType w:val="hybridMultilevel"/>
    <w:tmpl w:val="8DCAE620"/>
    <w:lvl w:ilvl="0" w:tplc="8848BE3C">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nsid w:val="74E84895"/>
    <w:multiLevelType w:val="hybridMultilevel"/>
    <w:tmpl w:val="00F4CE0A"/>
    <w:lvl w:ilvl="0" w:tplc="27068F74">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24">
    <w:nsid w:val="75F16A88"/>
    <w:multiLevelType w:val="hybridMultilevel"/>
    <w:tmpl w:val="BCEC42EC"/>
    <w:lvl w:ilvl="0" w:tplc="9CB691B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nsid w:val="7683482B"/>
    <w:multiLevelType w:val="hybridMultilevel"/>
    <w:tmpl w:val="B50AC386"/>
    <w:lvl w:ilvl="0" w:tplc="EE363B6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6">
    <w:nsid w:val="787745D8"/>
    <w:multiLevelType w:val="hybridMultilevel"/>
    <w:tmpl w:val="A586768A"/>
    <w:lvl w:ilvl="0" w:tplc="900A3632">
      <w:start w:val="1"/>
      <w:numFmt w:val="lowerRoman"/>
      <w:lvlText w:val="%1."/>
      <w:lvlJc w:val="left"/>
      <w:pPr>
        <w:ind w:left="1080" w:hanging="720"/>
      </w:pPr>
      <w:rPr>
        <w:rFonts w:cs="Times New Roman" w:hint="default"/>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abstractNum w:abstractNumId="27">
    <w:nsid w:val="7E4D15A3"/>
    <w:multiLevelType w:val="hybridMultilevel"/>
    <w:tmpl w:val="7B562D04"/>
    <w:lvl w:ilvl="0" w:tplc="4CF60ED8">
      <w:start w:val="1"/>
      <w:numFmt w:val="decimal"/>
      <w:lvlText w:val="%1."/>
      <w:lvlJc w:val="left"/>
      <w:pPr>
        <w:ind w:left="1199" w:hanging="283"/>
      </w:pPr>
      <w:rPr>
        <w:rFonts w:ascii="Times New Roman" w:eastAsia="Times New Roman" w:hAnsi="Times New Roman" w:cs="Times New Roman" w:hint="default"/>
        <w:b w:val="0"/>
        <w:bCs w:val="0"/>
        <w:i w:val="0"/>
        <w:iCs w:val="0"/>
        <w:spacing w:val="0"/>
        <w:w w:val="99"/>
        <w:sz w:val="28"/>
        <w:szCs w:val="28"/>
      </w:rPr>
    </w:lvl>
    <w:lvl w:ilvl="1" w:tplc="B0A4FEC0">
      <w:start w:val="1"/>
      <w:numFmt w:val="lowerLetter"/>
      <w:lvlText w:val="%2)"/>
      <w:lvlJc w:val="left"/>
      <w:pPr>
        <w:ind w:left="196" w:hanging="312"/>
      </w:pPr>
      <w:rPr>
        <w:rFonts w:ascii="Times New Roman" w:eastAsia="Times New Roman" w:hAnsi="Times New Roman" w:cs="Times New Roman" w:hint="default"/>
        <w:b w:val="0"/>
        <w:bCs w:val="0"/>
        <w:i w:val="0"/>
        <w:iCs w:val="0"/>
        <w:spacing w:val="0"/>
        <w:w w:val="99"/>
        <w:sz w:val="28"/>
        <w:szCs w:val="28"/>
      </w:rPr>
    </w:lvl>
    <w:lvl w:ilvl="2" w:tplc="B1E67C82">
      <w:numFmt w:val="bullet"/>
      <w:lvlText w:val="•"/>
      <w:lvlJc w:val="left"/>
      <w:pPr>
        <w:ind w:left="2172" w:hanging="312"/>
      </w:pPr>
      <w:rPr>
        <w:rFonts w:hint="default"/>
      </w:rPr>
    </w:lvl>
    <w:lvl w:ilvl="3" w:tplc="F458722C">
      <w:numFmt w:val="bullet"/>
      <w:lvlText w:val="•"/>
      <w:lvlJc w:val="left"/>
      <w:pPr>
        <w:ind w:left="3144" w:hanging="312"/>
      </w:pPr>
      <w:rPr>
        <w:rFonts w:hint="default"/>
      </w:rPr>
    </w:lvl>
    <w:lvl w:ilvl="4" w:tplc="93245C7C">
      <w:numFmt w:val="bullet"/>
      <w:lvlText w:val="•"/>
      <w:lvlJc w:val="left"/>
      <w:pPr>
        <w:ind w:left="4116" w:hanging="312"/>
      </w:pPr>
      <w:rPr>
        <w:rFonts w:hint="default"/>
      </w:rPr>
    </w:lvl>
    <w:lvl w:ilvl="5" w:tplc="8BFEEF84">
      <w:numFmt w:val="bullet"/>
      <w:lvlText w:val="•"/>
      <w:lvlJc w:val="left"/>
      <w:pPr>
        <w:ind w:left="5088" w:hanging="312"/>
      </w:pPr>
      <w:rPr>
        <w:rFonts w:hint="default"/>
      </w:rPr>
    </w:lvl>
    <w:lvl w:ilvl="6" w:tplc="25E089DE">
      <w:numFmt w:val="bullet"/>
      <w:lvlText w:val="•"/>
      <w:lvlJc w:val="left"/>
      <w:pPr>
        <w:ind w:left="6060" w:hanging="312"/>
      </w:pPr>
      <w:rPr>
        <w:rFonts w:hint="default"/>
      </w:rPr>
    </w:lvl>
    <w:lvl w:ilvl="7" w:tplc="980C9714">
      <w:numFmt w:val="bullet"/>
      <w:lvlText w:val="•"/>
      <w:lvlJc w:val="left"/>
      <w:pPr>
        <w:ind w:left="7032" w:hanging="312"/>
      </w:pPr>
      <w:rPr>
        <w:rFonts w:hint="default"/>
      </w:rPr>
    </w:lvl>
    <w:lvl w:ilvl="8" w:tplc="59A6BB2C">
      <w:numFmt w:val="bullet"/>
      <w:lvlText w:val="•"/>
      <w:lvlJc w:val="left"/>
      <w:pPr>
        <w:ind w:left="8004" w:hanging="312"/>
      </w:pPr>
      <w:rPr>
        <w:rFonts w:hint="default"/>
      </w:rPr>
    </w:lvl>
  </w:abstractNum>
  <w:abstractNum w:abstractNumId="28">
    <w:nsid w:val="7EF83AE2"/>
    <w:multiLevelType w:val="hybridMultilevel"/>
    <w:tmpl w:val="1BE6CBF6"/>
    <w:lvl w:ilvl="0" w:tplc="E532741E">
      <w:start w:val="1"/>
      <w:numFmt w:val="bullet"/>
      <w:lvlText w:val="-"/>
      <w:lvlJc w:val="left"/>
      <w:pPr>
        <w:ind w:left="1080" w:hanging="360"/>
      </w:pPr>
      <w:rPr>
        <w:rFonts w:ascii="Times New Roman" w:eastAsia="Times New Roman" w:hAnsi="Times New Roman" w:hint="default"/>
      </w:rPr>
    </w:lvl>
    <w:lvl w:ilvl="1" w:tplc="042A0003" w:tentative="1">
      <w:start w:val="1"/>
      <w:numFmt w:val="bullet"/>
      <w:lvlText w:val="o"/>
      <w:lvlJc w:val="left"/>
      <w:pPr>
        <w:ind w:left="1800" w:hanging="360"/>
      </w:pPr>
      <w:rPr>
        <w:rFonts w:ascii="Courier New" w:hAnsi="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26"/>
  </w:num>
  <w:num w:numId="2">
    <w:abstractNumId w:val="4"/>
  </w:num>
  <w:num w:numId="3">
    <w:abstractNumId w:val="11"/>
  </w:num>
  <w:num w:numId="4">
    <w:abstractNumId w:val="20"/>
  </w:num>
  <w:num w:numId="5">
    <w:abstractNumId w:val="16"/>
  </w:num>
  <w:num w:numId="6">
    <w:abstractNumId w:val="23"/>
  </w:num>
  <w:num w:numId="7">
    <w:abstractNumId w:val="7"/>
  </w:num>
  <w:num w:numId="8">
    <w:abstractNumId w:val="18"/>
  </w:num>
  <w:num w:numId="9">
    <w:abstractNumId w:val="28"/>
  </w:num>
  <w:num w:numId="10">
    <w:abstractNumId w:val="22"/>
  </w:num>
  <w:num w:numId="11">
    <w:abstractNumId w:val="19"/>
  </w:num>
  <w:num w:numId="12">
    <w:abstractNumId w:val="8"/>
  </w:num>
  <w:num w:numId="13">
    <w:abstractNumId w:val="3"/>
  </w:num>
  <w:num w:numId="14">
    <w:abstractNumId w:val="2"/>
  </w:num>
  <w:num w:numId="15">
    <w:abstractNumId w:val="14"/>
  </w:num>
  <w:num w:numId="16">
    <w:abstractNumId w:val="0"/>
  </w:num>
  <w:num w:numId="17">
    <w:abstractNumId w:val="1"/>
  </w:num>
  <w:num w:numId="18">
    <w:abstractNumId w:val="6"/>
  </w:num>
  <w:num w:numId="19">
    <w:abstractNumId w:val="13"/>
  </w:num>
  <w:num w:numId="20">
    <w:abstractNumId w:val="15"/>
  </w:num>
  <w:num w:numId="21">
    <w:abstractNumId w:val="17"/>
  </w:num>
  <w:num w:numId="22">
    <w:abstractNumId w:val="12"/>
  </w:num>
  <w:num w:numId="23">
    <w:abstractNumId w:val="21"/>
  </w:num>
  <w:num w:numId="24">
    <w:abstractNumId w:val="24"/>
  </w:num>
  <w:num w:numId="25">
    <w:abstractNumId w:val="10"/>
  </w:num>
  <w:num w:numId="26">
    <w:abstractNumId w:val="27"/>
  </w:num>
  <w:num w:numId="27">
    <w:abstractNumId w:val="9"/>
  </w:num>
  <w:num w:numId="28">
    <w:abstractNumId w:val="5"/>
  </w:num>
  <w:num w:numId="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05E70"/>
    <w:rsid w:val="0000006D"/>
    <w:rsid w:val="00000308"/>
    <w:rsid w:val="00002B40"/>
    <w:rsid w:val="00005491"/>
    <w:rsid w:val="00006590"/>
    <w:rsid w:val="00006A22"/>
    <w:rsid w:val="0000707B"/>
    <w:rsid w:val="0000784A"/>
    <w:rsid w:val="00010540"/>
    <w:rsid w:val="00010DE5"/>
    <w:rsid w:val="00011D0F"/>
    <w:rsid w:val="000121C2"/>
    <w:rsid w:val="00015494"/>
    <w:rsid w:val="00015880"/>
    <w:rsid w:val="000168A8"/>
    <w:rsid w:val="00023C90"/>
    <w:rsid w:val="00024490"/>
    <w:rsid w:val="00030B7E"/>
    <w:rsid w:val="00033035"/>
    <w:rsid w:val="00036ABE"/>
    <w:rsid w:val="00041DC8"/>
    <w:rsid w:val="000421A0"/>
    <w:rsid w:val="00045BBD"/>
    <w:rsid w:val="000468B1"/>
    <w:rsid w:val="00046F18"/>
    <w:rsid w:val="00050DAA"/>
    <w:rsid w:val="00053F03"/>
    <w:rsid w:val="00054C1A"/>
    <w:rsid w:val="000600F4"/>
    <w:rsid w:val="00062A33"/>
    <w:rsid w:val="0006495D"/>
    <w:rsid w:val="000675A9"/>
    <w:rsid w:val="000734E9"/>
    <w:rsid w:val="00073689"/>
    <w:rsid w:val="00074707"/>
    <w:rsid w:val="000751A2"/>
    <w:rsid w:val="0007524A"/>
    <w:rsid w:val="0008088B"/>
    <w:rsid w:val="00081312"/>
    <w:rsid w:val="00084FB2"/>
    <w:rsid w:val="00090D01"/>
    <w:rsid w:val="000911B1"/>
    <w:rsid w:val="00094EDF"/>
    <w:rsid w:val="000A1D81"/>
    <w:rsid w:val="000A432F"/>
    <w:rsid w:val="000A44AA"/>
    <w:rsid w:val="000A4553"/>
    <w:rsid w:val="000A46B8"/>
    <w:rsid w:val="000A4B4C"/>
    <w:rsid w:val="000A51AE"/>
    <w:rsid w:val="000A6527"/>
    <w:rsid w:val="000B36BF"/>
    <w:rsid w:val="000B481A"/>
    <w:rsid w:val="000B6698"/>
    <w:rsid w:val="000B730F"/>
    <w:rsid w:val="000C1284"/>
    <w:rsid w:val="000C4C0A"/>
    <w:rsid w:val="000C512E"/>
    <w:rsid w:val="000C5933"/>
    <w:rsid w:val="000C5AB4"/>
    <w:rsid w:val="000C6750"/>
    <w:rsid w:val="000D10AD"/>
    <w:rsid w:val="000D1271"/>
    <w:rsid w:val="000D1F7D"/>
    <w:rsid w:val="000D498F"/>
    <w:rsid w:val="000D564B"/>
    <w:rsid w:val="000D77C3"/>
    <w:rsid w:val="000E1316"/>
    <w:rsid w:val="000E1645"/>
    <w:rsid w:val="000E4100"/>
    <w:rsid w:val="000E5843"/>
    <w:rsid w:val="000E5B83"/>
    <w:rsid w:val="000E675C"/>
    <w:rsid w:val="000E732D"/>
    <w:rsid w:val="000F01FB"/>
    <w:rsid w:val="000F094E"/>
    <w:rsid w:val="000F1530"/>
    <w:rsid w:val="000F1830"/>
    <w:rsid w:val="000F2395"/>
    <w:rsid w:val="000F4DCC"/>
    <w:rsid w:val="000F5333"/>
    <w:rsid w:val="000F70B6"/>
    <w:rsid w:val="00100017"/>
    <w:rsid w:val="00100791"/>
    <w:rsid w:val="00100921"/>
    <w:rsid w:val="00100F1D"/>
    <w:rsid w:val="00103499"/>
    <w:rsid w:val="00103961"/>
    <w:rsid w:val="00103C6B"/>
    <w:rsid w:val="00103F90"/>
    <w:rsid w:val="001060A9"/>
    <w:rsid w:val="00106C7E"/>
    <w:rsid w:val="001102FB"/>
    <w:rsid w:val="00111967"/>
    <w:rsid w:val="00112F73"/>
    <w:rsid w:val="00115B4A"/>
    <w:rsid w:val="00117099"/>
    <w:rsid w:val="0012043B"/>
    <w:rsid w:val="001207E4"/>
    <w:rsid w:val="001224DF"/>
    <w:rsid w:val="001272D4"/>
    <w:rsid w:val="001300B7"/>
    <w:rsid w:val="00132794"/>
    <w:rsid w:val="001369A8"/>
    <w:rsid w:val="0013722B"/>
    <w:rsid w:val="001414D2"/>
    <w:rsid w:val="00142190"/>
    <w:rsid w:val="0014373F"/>
    <w:rsid w:val="00147EEA"/>
    <w:rsid w:val="00150686"/>
    <w:rsid w:val="00150FA0"/>
    <w:rsid w:val="00157404"/>
    <w:rsid w:val="00160E35"/>
    <w:rsid w:val="001628E8"/>
    <w:rsid w:val="00163307"/>
    <w:rsid w:val="00165532"/>
    <w:rsid w:val="00170253"/>
    <w:rsid w:val="0017242F"/>
    <w:rsid w:val="00174DC1"/>
    <w:rsid w:val="00175AC4"/>
    <w:rsid w:val="00177F33"/>
    <w:rsid w:val="00180465"/>
    <w:rsid w:val="00180EFE"/>
    <w:rsid w:val="00182056"/>
    <w:rsid w:val="00185E71"/>
    <w:rsid w:val="00190355"/>
    <w:rsid w:val="001903AF"/>
    <w:rsid w:val="00191318"/>
    <w:rsid w:val="00193AA5"/>
    <w:rsid w:val="00194872"/>
    <w:rsid w:val="001961B9"/>
    <w:rsid w:val="00197118"/>
    <w:rsid w:val="001A3200"/>
    <w:rsid w:val="001A5F7C"/>
    <w:rsid w:val="001B3005"/>
    <w:rsid w:val="001B5BF6"/>
    <w:rsid w:val="001B615C"/>
    <w:rsid w:val="001B625F"/>
    <w:rsid w:val="001C3F22"/>
    <w:rsid w:val="001C723F"/>
    <w:rsid w:val="001D2596"/>
    <w:rsid w:val="001D259F"/>
    <w:rsid w:val="001D2EFF"/>
    <w:rsid w:val="001D36F0"/>
    <w:rsid w:val="001D6E40"/>
    <w:rsid w:val="001D74B1"/>
    <w:rsid w:val="001E13D1"/>
    <w:rsid w:val="001E1D5E"/>
    <w:rsid w:val="001E1FFC"/>
    <w:rsid w:val="001E276F"/>
    <w:rsid w:val="001E3B9F"/>
    <w:rsid w:val="001E4CA3"/>
    <w:rsid w:val="001E62D9"/>
    <w:rsid w:val="001E6C94"/>
    <w:rsid w:val="001F3A61"/>
    <w:rsid w:val="001F5604"/>
    <w:rsid w:val="001F7A0A"/>
    <w:rsid w:val="0020227E"/>
    <w:rsid w:val="00207B4B"/>
    <w:rsid w:val="00211AB6"/>
    <w:rsid w:val="002132F6"/>
    <w:rsid w:val="00214B6C"/>
    <w:rsid w:val="00214E01"/>
    <w:rsid w:val="002212F6"/>
    <w:rsid w:val="002219E4"/>
    <w:rsid w:val="002232CE"/>
    <w:rsid w:val="002267EE"/>
    <w:rsid w:val="00231FE1"/>
    <w:rsid w:val="002334C1"/>
    <w:rsid w:val="00233803"/>
    <w:rsid w:val="0024151A"/>
    <w:rsid w:val="00241B1F"/>
    <w:rsid w:val="00241C14"/>
    <w:rsid w:val="00241E30"/>
    <w:rsid w:val="002461A0"/>
    <w:rsid w:val="002464A2"/>
    <w:rsid w:val="002476DB"/>
    <w:rsid w:val="00250CA2"/>
    <w:rsid w:val="00252AC3"/>
    <w:rsid w:val="00252CFF"/>
    <w:rsid w:val="00255DB0"/>
    <w:rsid w:val="00257A19"/>
    <w:rsid w:val="002660BC"/>
    <w:rsid w:val="002667FC"/>
    <w:rsid w:val="00270B26"/>
    <w:rsid w:val="00270E6D"/>
    <w:rsid w:val="002710A1"/>
    <w:rsid w:val="00272CBA"/>
    <w:rsid w:val="00275C7A"/>
    <w:rsid w:val="002771FB"/>
    <w:rsid w:val="00281DDD"/>
    <w:rsid w:val="0028291C"/>
    <w:rsid w:val="00282DC5"/>
    <w:rsid w:val="00283348"/>
    <w:rsid w:val="002839B5"/>
    <w:rsid w:val="00284075"/>
    <w:rsid w:val="00285560"/>
    <w:rsid w:val="00285B45"/>
    <w:rsid w:val="002865C6"/>
    <w:rsid w:val="00286C1D"/>
    <w:rsid w:val="00287F09"/>
    <w:rsid w:val="00291DBA"/>
    <w:rsid w:val="00293449"/>
    <w:rsid w:val="002947F5"/>
    <w:rsid w:val="00295670"/>
    <w:rsid w:val="002965D7"/>
    <w:rsid w:val="002A072F"/>
    <w:rsid w:val="002A0A74"/>
    <w:rsid w:val="002A379E"/>
    <w:rsid w:val="002A63A9"/>
    <w:rsid w:val="002A6DAC"/>
    <w:rsid w:val="002B0CCC"/>
    <w:rsid w:val="002B15D6"/>
    <w:rsid w:val="002B2AD3"/>
    <w:rsid w:val="002B4204"/>
    <w:rsid w:val="002B4CCE"/>
    <w:rsid w:val="002B61C5"/>
    <w:rsid w:val="002B7F27"/>
    <w:rsid w:val="002C04DB"/>
    <w:rsid w:val="002C06FC"/>
    <w:rsid w:val="002C4852"/>
    <w:rsid w:val="002D0657"/>
    <w:rsid w:val="002D12D5"/>
    <w:rsid w:val="002D2EE0"/>
    <w:rsid w:val="002D347A"/>
    <w:rsid w:val="002D698F"/>
    <w:rsid w:val="002D6A5F"/>
    <w:rsid w:val="002D7969"/>
    <w:rsid w:val="002E0D16"/>
    <w:rsid w:val="002E1835"/>
    <w:rsid w:val="002E6786"/>
    <w:rsid w:val="002E73E9"/>
    <w:rsid w:val="002F0D01"/>
    <w:rsid w:val="002F49E5"/>
    <w:rsid w:val="002F6285"/>
    <w:rsid w:val="00305227"/>
    <w:rsid w:val="003055A8"/>
    <w:rsid w:val="00305ADE"/>
    <w:rsid w:val="003064E4"/>
    <w:rsid w:val="00306D4B"/>
    <w:rsid w:val="0030785E"/>
    <w:rsid w:val="00311801"/>
    <w:rsid w:val="00311C89"/>
    <w:rsid w:val="003137C3"/>
    <w:rsid w:val="0031380A"/>
    <w:rsid w:val="0031572F"/>
    <w:rsid w:val="00320237"/>
    <w:rsid w:val="00320DD7"/>
    <w:rsid w:val="003222FB"/>
    <w:rsid w:val="00323594"/>
    <w:rsid w:val="00323D50"/>
    <w:rsid w:val="00323D60"/>
    <w:rsid w:val="0032528D"/>
    <w:rsid w:val="00326060"/>
    <w:rsid w:val="00327EB4"/>
    <w:rsid w:val="00331E9E"/>
    <w:rsid w:val="00332C2E"/>
    <w:rsid w:val="00333EA1"/>
    <w:rsid w:val="003350BB"/>
    <w:rsid w:val="00340D11"/>
    <w:rsid w:val="00343A22"/>
    <w:rsid w:val="00344BFA"/>
    <w:rsid w:val="00344C88"/>
    <w:rsid w:val="003455DC"/>
    <w:rsid w:val="0034718B"/>
    <w:rsid w:val="00351C63"/>
    <w:rsid w:val="00352C84"/>
    <w:rsid w:val="0035474D"/>
    <w:rsid w:val="003567CF"/>
    <w:rsid w:val="0036122A"/>
    <w:rsid w:val="00363D24"/>
    <w:rsid w:val="00363E61"/>
    <w:rsid w:val="00364E8F"/>
    <w:rsid w:val="00364EB5"/>
    <w:rsid w:val="00367A9B"/>
    <w:rsid w:val="003707CB"/>
    <w:rsid w:val="00371456"/>
    <w:rsid w:val="00372BED"/>
    <w:rsid w:val="0037421D"/>
    <w:rsid w:val="003762F9"/>
    <w:rsid w:val="003765B6"/>
    <w:rsid w:val="00380E4A"/>
    <w:rsid w:val="0038250B"/>
    <w:rsid w:val="003859FB"/>
    <w:rsid w:val="00386459"/>
    <w:rsid w:val="00391B6B"/>
    <w:rsid w:val="0039607E"/>
    <w:rsid w:val="003A021B"/>
    <w:rsid w:val="003A0280"/>
    <w:rsid w:val="003A0426"/>
    <w:rsid w:val="003A13D8"/>
    <w:rsid w:val="003A317A"/>
    <w:rsid w:val="003A5F10"/>
    <w:rsid w:val="003A6375"/>
    <w:rsid w:val="003A7AEB"/>
    <w:rsid w:val="003B228D"/>
    <w:rsid w:val="003B2338"/>
    <w:rsid w:val="003B2B14"/>
    <w:rsid w:val="003B395E"/>
    <w:rsid w:val="003B3DBA"/>
    <w:rsid w:val="003B4212"/>
    <w:rsid w:val="003B53B6"/>
    <w:rsid w:val="003B7CBC"/>
    <w:rsid w:val="003C0968"/>
    <w:rsid w:val="003C203D"/>
    <w:rsid w:val="003C29A7"/>
    <w:rsid w:val="003C2B44"/>
    <w:rsid w:val="003C4872"/>
    <w:rsid w:val="003C7643"/>
    <w:rsid w:val="003C7C92"/>
    <w:rsid w:val="003D0CE6"/>
    <w:rsid w:val="003D51F8"/>
    <w:rsid w:val="003D6231"/>
    <w:rsid w:val="003E37E5"/>
    <w:rsid w:val="003E3D72"/>
    <w:rsid w:val="003E62DD"/>
    <w:rsid w:val="003F45D7"/>
    <w:rsid w:val="003F5E0F"/>
    <w:rsid w:val="0040146D"/>
    <w:rsid w:val="004060EB"/>
    <w:rsid w:val="00407178"/>
    <w:rsid w:val="004107F8"/>
    <w:rsid w:val="00410FA1"/>
    <w:rsid w:val="0041108B"/>
    <w:rsid w:val="00411761"/>
    <w:rsid w:val="004129BA"/>
    <w:rsid w:val="00416F59"/>
    <w:rsid w:val="004218A7"/>
    <w:rsid w:val="00422B08"/>
    <w:rsid w:val="004266D4"/>
    <w:rsid w:val="00427506"/>
    <w:rsid w:val="004332CA"/>
    <w:rsid w:val="0043334D"/>
    <w:rsid w:val="00433884"/>
    <w:rsid w:val="00433A2C"/>
    <w:rsid w:val="004342B3"/>
    <w:rsid w:val="0043474C"/>
    <w:rsid w:val="00434915"/>
    <w:rsid w:val="004359B4"/>
    <w:rsid w:val="00435B36"/>
    <w:rsid w:val="00436A31"/>
    <w:rsid w:val="00440A8B"/>
    <w:rsid w:val="00442C34"/>
    <w:rsid w:val="00443467"/>
    <w:rsid w:val="0044506B"/>
    <w:rsid w:val="0045089D"/>
    <w:rsid w:val="00451EC4"/>
    <w:rsid w:val="004530A3"/>
    <w:rsid w:val="004530C1"/>
    <w:rsid w:val="00455150"/>
    <w:rsid w:val="00457F6E"/>
    <w:rsid w:val="00461246"/>
    <w:rsid w:val="00461D0F"/>
    <w:rsid w:val="00465226"/>
    <w:rsid w:val="0047013C"/>
    <w:rsid w:val="004710B2"/>
    <w:rsid w:val="00473B8D"/>
    <w:rsid w:val="004760AD"/>
    <w:rsid w:val="004773A4"/>
    <w:rsid w:val="004806A0"/>
    <w:rsid w:val="0048106D"/>
    <w:rsid w:val="00481C9B"/>
    <w:rsid w:val="004823B9"/>
    <w:rsid w:val="00482886"/>
    <w:rsid w:val="00482EE5"/>
    <w:rsid w:val="00483668"/>
    <w:rsid w:val="00483ECB"/>
    <w:rsid w:val="00484493"/>
    <w:rsid w:val="00484791"/>
    <w:rsid w:val="00485089"/>
    <w:rsid w:val="00487EFA"/>
    <w:rsid w:val="00490103"/>
    <w:rsid w:val="00493718"/>
    <w:rsid w:val="00493F86"/>
    <w:rsid w:val="004943EF"/>
    <w:rsid w:val="004958FE"/>
    <w:rsid w:val="00495BC2"/>
    <w:rsid w:val="00496643"/>
    <w:rsid w:val="00497058"/>
    <w:rsid w:val="004A14CF"/>
    <w:rsid w:val="004A2457"/>
    <w:rsid w:val="004A7EAF"/>
    <w:rsid w:val="004B4473"/>
    <w:rsid w:val="004B5610"/>
    <w:rsid w:val="004B6145"/>
    <w:rsid w:val="004B779A"/>
    <w:rsid w:val="004C00DD"/>
    <w:rsid w:val="004C0183"/>
    <w:rsid w:val="004C0534"/>
    <w:rsid w:val="004C1A79"/>
    <w:rsid w:val="004C1CDB"/>
    <w:rsid w:val="004C4418"/>
    <w:rsid w:val="004C4B51"/>
    <w:rsid w:val="004D0422"/>
    <w:rsid w:val="004D16ED"/>
    <w:rsid w:val="004D2737"/>
    <w:rsid w:val="004D2EEB"/>
    <w:rsid w:val="004D31A8"/>
    <w:rsid w:val="004D6CD0"/>
    <w:rsid w:val="004E2C7B"/>
    <w:rsid w:val="004E548D"/>
    <w:rsid w:val="004E726E"/>
    <w:rsid w:val="004F108D"/>
    <w:rsid w:val="004F12DC"/>
    <w:rsid w:val="004F4DB4"/>
    <w:rsid w:val="0050278E"/>
    <w:rsid w:val="00502EA2"/>
    <w:rsid w:val="0050308B"/>
    <w:rsid w:val="00507861"/>
    <w:rsid w:val="0051372E"/>
    <w:rsid w:val="00516FAC"/>
    <w:rsid w:val="005215E3"/>
    <w:rsid w:val="0052185A"/>
    <w:rsid w:val="00523BF2"/>
    <w:rsid w:val="00524B48"/>
    <w:rsid w:val="005262E0"/>
    <w:rsid w:val="005262F5"/>
    <w:rsid w:val="0053217B"/>
    <w:rsid w:val="00535124"/>
    <w:rsid w:val="005375A6"/>
    <w:rsid w:val="0054216E"/>
    <w:rsid w:val="00553F2E"/>
    <w:rsid w:val="0056416A"/>
    <w:rsid w:val="00565F52"/>
    <w:rsid w:val="005664CE"/>
    <w:rsid w:val="00570B7F"/>
    <w:rsid w:val="00571594"/>
    <w:rsid w:val="00571D87"/>
    <w:rsid w:val="00571F2F"/>
    <w:rsid w:val="00573F8B"/>
    <w:rsid w:val="00576FCE"/>
    <w:rsid w:val="00581DA2"/>
    <w:rsid w:val="005879AF"/>
    <w:rsid w:val="0059744E"/>
    <w:rsid w:val="005A0589"/>
    <w:rsid w:val="005A0DF3"/>
    <w:rsid w:val="005A18C8"/>
    <w:rsid w:val="005A2C8A"/>
    <w:rsid w:val="005A4BA4"/>
    <w:rsid w:val="005A4F52"/>
    <w:rsid w:val="005A5B4B"/>
    <w:rsid w:val="005A6D3D"/>
    <w:rsid w:val="005B15D7"/>
    <w:rsid w:val="005B1EF1"/>
    <w:rsid w:val="005B2069"/>
    <w:rsid w:val="005B35EC"/>
    <w:rsid w:val="005B5D62"/>
    <w:rsid w:val="005B741D"/>
    <w:rsid w:val="005B7E7C"/>
    <w:rsid w:val="005C09CE"/>
    <w:rsid w:val="005C41B1"/>
    <w:rsid w:val="005D318A"/>
    <w:rsid w:val="005D59EF"/>
    <w:rsid w:val="005D7C76"/>
    <w:rsid w:val="005E262D"/>
    <w:rsid w:val="005E3349"/>
    <w:rsid w:val="005E54FC"/>
    <w:rsid w:val="005E6729"/>
    <w:rsid w:val="005E7A11"/>
    <w:rsid w:val="005F062B"/>
    <w:rsid w:val="005F698C"/>
    <w:rsid w:val="005F6AE3"/>
    <w:rsid w:val="005F6C99"/>
    <w:rsid w:val="0060054A"/>
    <w:rsid w:val="00603229"/>
    <w:rsid w:val="00603A9C"/>
    <w:rsid w:val="00605F96"/>
    <w:rsid w:val="00610A98"/>
    <w:rsid w:val="00612CCC"/>
    <w:rsid w:val="00613E23"/>
    <w:rsid w:val="006147BB"/>
    <w:rsid w:val="00616BCB"/>
    <w:rsid w:val="00617882"/>
    <w:rsid w:val="00620ADB"/>
    <w:rsid w:val="00622318"/>
    <w:rsid w:val="006226F9"/>
    <w:rsid w:val="00622D99"/>
    <w:rsid w:val="00625229"/>
    <w:rsid w:val="00627BCE"/>
    <w:rsid w:val="006307BC"/>
    <w:rsid w:val="00634E42"/>
    <w:rsid w:val="00640FFE"/>
    <w:rsid w:val="00641577"/>
    <w:rsid w:val="00641A08"/>
    <w:rsid w:val="00642731"/>
    <w:rsid w:val="00643D37"/>
    <w:rsid w:val="006453F8"/>
    <w:rsid w:val="0065535D"/>
    <w:rsid w:val="00657B76"/>
    <w:rsid w:val="006613BF"/>
    <w:rsid w:val="0066319C"/>
    <w:rsid w:val="00665C65"/>
    <w:rsid w:val="006679E1"/>
    <w:rsid w:val="00670442"/>
    <w:rsid w:val="00670980"/>
    <w:rsid w:val="00675477"/>
    <w:rsid w:val="00680C97"/>
    <w:rsid w:val="00681FD4"/>
    <w:rsid w:val="00685D3C"/>
    <w:rsid w:val="00691750"/>
    <w:rsid w:val="0069208A"/>
    <w:rsid w:val="00692A4A"/>
    <w:rsid w:val="00692A9F"/>
    <w:rsid w:val="00692CDD"/>
    <w:rsid w:val="00693811"/>
    <w:rsid w:val="0069398E"/>
    <w:rsid w:val="00694418"/>
    <w:rsid w:val="006974BC"/>
    <w:rsid w:val="006A1427"/>
    <w:rsid w:val="006A5375"/>
    <w:rsid w:val="006B12C1"/>
    <w:rsid w:val="006C1812"/>
    <w:rsid w:val="006C2C80"/>
    <w:rsid w:val="006C51D0"/>
    <w:rsid w:val="006C59DC"/>
    <w:rsid w:val="006C6879"/>
    <w:rsid w:val="006D1986"/>
    <w:rsid w:val="006D7C65"/>
    <w:rsid w:val="006E5786"/>
    <w:rsid w:val="006E5DF2"/>
    <w:rsid w:val="006E6A16"/>
    <w:rsid w:val="006F0F6B"/>
    <w:rsid w:val="00701413"/>
    <w:rsid w:val="007019CC"/>
    <w:rsid w:val="00704295"/>
    <w:rsid w:val="00704D8B"/>
    <w:rsid w:val="00706BFC"/>
    <w:rsid w:val="00706D58"/>
    <w:rsid w:val="007107FC"/>
    <w:rsid w:val="00717A25"/>
    <w:rsid w:val="00717DCE"/>
    <w:rsid w:val="00721A05"/>
    <w:rsid w:val="0072210B"/>
    <w:rsid w:val="0072279A"/>
    <w:rsid w:val="00725111"/>
    <w:rsid w:val="00725903"/>
    <w:rsid w:val="00725BCE"/>
    <w:rsid w:val="00730BB3"/>
    <w:rsid w:val="0073212B"/>
    <w:rsid w:val="00732A8D"/>
    <w:rsid w:val="00733B8E"/>
    <w:rsid w:val="00734AB7"/>
    <w:rsid w:val="0073586F"/>
    <w:rsid w:val="0074049F"/>
    <w:rsid w:val="00743D62"/>
    <w:rsid w:val="00744E29"/>
    <w:rsid w:val="00747F13"/>
    <w:rsid w:val="00750A74"/>
    <w:rsid w:val="007538A7"/>
    <w:rsid w:val="00754F88"/>
    <w:rsid w:val="00757F6C"/>
    <w:rsid w:val="00761C93"/>
    <w:rsid w:val="00761F20"/>
    <w:rsid w:val="00767DFA"/>
    <w:rsid w:val="0077200A"/>
    <w:rsid w:val="0077347F"/>
    <w:rsid w:val="00777354"/>
    <w:rsid w:val="00777D68"/>
    <w:rsid w:val="00780C51"/>
    <w:rsid w:val="00782206"/>
    <w:rsid w:val="0078448F"/>
    <w:rsid w:val="0078607A"/>
    <w:rsid w:val="00791F1F"/>
    <w:rsid w:val="00792F4A"/>
    <w:rsid w:val="007930A2"/>
    <w:rsid w:val="00795FDA"/>
    <w:rsid w:val="00796445"/>
    <w:rsid w:val="00797FC0"/>
    <w:rsid w:val="007A07F6"/>
    <w:rsid w:val="007A2748"/>
    <w:rsid w:val="007A37D1"/>
    <w:rsid w:val="007A41D5"/>
    <w:rsid w:val="007A4EA5"/>
    <w:rsid w:val="007A5086"/>
    <w:rsid w:val="007B37D2"/>
    <w:rsid w:val="007B4729"/>
    <w:rsid w:val="007B565E"/>
    <w:rsid w:val="007B689C"/>
    <w:rsid w:val="007B6DF5"/>
    <w:rsid w:val="007C11D9"/>
    <w:rsid w:val="007C2303"/>
    <w:rsid w:val="007C4FCD"/>
    <w:rsid w:val="007D297A"/>
    <w:rsid w:val="007D3E7B"/>
    <w:rsid w:val="007D4B21"/>
    <w:rsid w:val="007D6C37"/>
    <w:rsid w:val="007D6CC8"/>
    <w:rsid w:val="007D7568"/>
    <w:rsid w:val="007E0037"/>
    <w:rsid w:val="007E576F"/>
    <w:rsid w:val="007E67C0"/>
    <w:rsid w:val="007F2DA4"/>
    <w:rsid w:val="007F5FE5"/>
    <w:rsid w:val="0080106C"/>
    <w:rsid w:val="00802249"/>
    <w:rsid w:val="00803354"/>
    <w:rsid w:val="00803526"/>
    <w:rsid w:val="00805ECF"/>
    <w:rsid w:val="00812B0E"/>
    <w:rsid w:val="0081311C"/>
    <w:rsid w:val="00815EF0"/>
    <w:rsid w:val="00816131"/>
    <w:rsid w:val="00816448"/>
    <w:rsid w:val="00820293"/>
    <w:rsid w:val="00822468"/>
    <w:rsid w:val="00824564"/>
    <w:rsid w:val="0083292B"/>
    <w:rsid w:val="0083362D"/>
    <w:rsid w:val="00835FA9"/>
    <w:rsid w:val="00836515"/>
    <w:rsid w:val="00836AC3"/>
    <w:rsid w:val="00837072"/>
    <w:rsid w:val="008376EA"/>
    <w:rsid w:val="00842C27"/>
    <w:rsid w:val="00842E48"/>
    <w:rsid w:val="008436C0"/>
    <w:rsid w:val="00843F6B"/>
    <w:rsid w:val="0084419C"/>
    <w:rsid w:val="00846BC1"/>
    <w:rsid w:val="008527C5"/>
    <w:rsid w:val="00856AFA"/>
    <w:rsid w:val="00857A32"/>
    <w:rsid w:val="008608D6"/>
    <w:rsid w:val="00860FEF"/>
    <w:rsid w:val="00862654"/>
    <w:rsid w:val="00864CD8"/>
    <w:rsid w:val="00866490"/>
    <w:rsid w:val="0086724D"/>
    <w:rsid w:val="008725AB"/>
    <w:rsid w:val="00876656"/>
    <w:rsid w:val="00877D22"/>
    <w:rsid w:val="00882F02"/>
    <w:rsid w:val="00884FBD"/>
    <w:rsid w:val="0088724F"/>
    <w:rsid w:val="008873B4"/>
    <w:rsid w:val="00887519"/>
    <w:rsid w:val="00887DE5"/>
    <w:rsid w:val="00890804"/>
    <w:rsid w:val="0089085E"/>
    <w:rsid w:val="00890B9C"/>
    <w:rsid w:val="00895391"/>
    <w:rsid w:val="008A10E8"/>
    <w:rsid w:val="008A1F8A"/>
    <w:rsid w:val="008A2C04"/>
    <w:rsid w:val="008A3613"/>
    <w:rsid w:val="008B23FE"/>
    <w:rsid w:val="008B27E6"/>
    <w:rsid w:val="008B42A0"/>
    <w:rsid w:val="008B47A3"/>
    <w:rsid w:val="008B52E0"/>
    <w:rsid w:val="008B70BB"/>
    <w:rsid w:val="008B75DD"/>
    <w:rsid w:val="008B76FC"/>
    <w:rsid w:val="008C198F"/>
    <w:rsid w:val="008C36F5"/>
    <w:rsid w:val="008C5AB4"/>
    <w:rsid w:val="008C5D23"/>
    <w:rsid w:val="008C60A4"/>
    <w:rsid w:val="008C74C2"/>
    <w:rsid w:val="008D2456"/>
    <w:rsid w:val="008D3FAC"/>
    <w:rsid w:val="008D58EB"/>
    <w:rsid w:val="008D5D97"/>
    <w:rsid w:val="008D6DCE"/>
    <w:rsid w:val="008E1A56"/>
    <w:rsid w:val="008E414A"/>
    <w:rsid w:val="008E516B"/>
    <w:rsid w:val="008F55E3"/>
    <w:rsid w:val="008F7AA6"/>
    <w:rsid w:val="00900396"/>
    <w:rsid w:val="009022E6"/>
    <w:rsid w:val="0090668C"/>
    <w:rsid w:val="00910CB9"/>
    <w:rsid w:val="009175F1"/>
    <w:rsid w:val="00920DED"/>
    <w:rsid w:val="009226D3"/>
    <w:rsid w:val="00925885"/>
    <w:rsid w:val="00931AFE"/>
    <w:rsid w:val="00931E9E"/>
    <w:rsid w:val="00931F63"/>
    <w:rsid w:val="009326E4"/>
    <w:rsid w:val="0093473F"/>
    <w:rsid w:val="00935908"/>
    <w:rsid w:val="0093706B"/>
    <w:rsid w:val="009433A3"/>
    <w:rsid w:val="009454AB"/>
    <w:rsid w:val="0094568B"/>
    <w:rsid w:val="009518D0"/>
    <w:rsid w:val="00955CB3"/>
    <w:rsid w:val="00956D2D"/>
    <w:rsid w:val="00957964"/>
    <w:rsid w:val="009705F7"/>
    <w:rsid w:val="00971094"/>
    <w:rsid w:val="00972183"/>
    <w:rsid w:val="009727E8"/>
    <w:rsid w:val="00976913"/>
    <w:rsid w:val="00977352"/>
    <w:rsid w:val="00982710"/>
    <w:rsid w:val="00983811"/>
    <w:rsid w:val="00983C28"/>
    <w:rsid w:val="009864E9"/>
    <w:rsid w:val="009903BD"/>
    <w:rsid w:val="009934F2"/>
    <w:rsid w:val="00993948"/>
    <w:rsid w:val="00997949"/>
    <w:rsid w:val="009A037B"/>
    <w:rsid w:val="009A2F98"/>
    <w:rsid w:val="009A52D7"/>
    <w:rsid w:val="009A6BB3"/>
    <w:rsid w:val="009A740D"/>
    <w:rsid w:val="009B06F9"/>
    <w:rsid w:val="009B0F66"/>
    <w:rsid w:val="009B2477"/>
    <w:rsid w:val="009B33CF"/>
    <w:rsid w:val="009B3B25"/>
    <w:rsid w:val="009B4EFF"/>
    <w:rsid w:val="009B519A"/>
    <w:rsid w:val="009B57A8"/>
    <w:rsid w:val="009C1385"/>
    <w:rsid w:val="009C5CF8"/>
    <w:rsid w:val="009C6D76"/>
    <w:rsid w:val="009C755A"/>
    <w:rsid w:val="009D0465"/>
    <w:rsid w:val="009D0D86"/>
    <w:rsid w:val="009D1F4E"/>
    <w:rsid w:val="009D283D"/>
    <w:rsid w:val="009D2C0C"/>
    <w:rsid w:val="009D4F18"/>
    <w:rsid w:val="009D6293"/>
    <w:rsid w:val="009D6587"/>
    <w:rsid w:val="009D69A4"/>
    <w:rsid w:val="009E0A19"/>
    <w:rsid w:val="009E310E"/>
    <w:rsid w:val="009E6F43"/>
    <w:rsid w:val="009E7226"/>
    <w:rsid w:val="009F0A70"/>
    <w:rsid w:val="009F37A2"/>
    <w:rsid w:val="009F5581"/>
    <w:rsid w:val="009F5861"/>
    <w:rsid w:val="009F6FA1"/>
    <w:rsid w:val="00A00667"/>
    <w:rsid w:val="00A017F9"/>
    <w:rsid w:val="00A018C6"/>
    <w:rsid w:val="00A05ADF"/>
    <w:rsid w:val="00A0636D"/>
    <w:rsid w:val="00A10F62"/>
    <w:rsid w:val="00A1526B"/>
    <w:rsid w:val="00A20545"/>
    <w:rsid w:val="00A22EC0"/>
    <w:rsid w:val="00A23998"/>
    <w:rsid w:val="00A254E7"/>
    <w:rsid w:val="00A25F43"/>
    <w:rsid w:val="00A274C2"/>
    <w:rsid w:val="00A27E53"/>
    <w:rsid w:val="00A346FE"/>
    <w:rsid w:val="00A34FCF"/>
    <w:rsid w:val="00A371DC"/>
    <w:rsid w:val="00A401F1"/>
    <w:rsid w:val="00A43373"/>
    <w:rsid w:val="00A46088"/>
    <w:rsid w:val="00A46467"/>
    <w:rsid w:val="00A474E1"/>
    <w:rsid w:val="00A50E39"/>
    <w:rsid w:val="00A51450"/>
    <w:rsid w:val="00A5265F"/>
    <w:rsid w:val="00A52883"/>
    <w:rsid w:val="00A52D41"/>
    <w:rsid w:val="00A530C9"/>
    <w:rsid w:val="00A53B4F"/>
    <w:rsid w:val="00A5405D"/>
    <w:rsid w:val="00A60BC1"/>
    <w:rsid w:val="00A61290"/>
    <w:rsid w:val="00A62654"/>
    <w:rsid w:val="00A70F56"/>
    <w:rsid w:val="00A715D6"/>
    <w:rsid w:val="00A770D2"/>
    <w:rsid w:val="00A8111F"/>
    <w:rsid w:val="00A821D2"/>
    <w:rsid w:val="00A83E1F"/>
    <w:rsid w:val="00A873AA"/>
    <w:rsid w:val="00A87572"/>
    <w:rsid w:val="00A90E55"/>
    <w:rsid w:val="00A91956"/>
    <w:rsid w:val="00A919E2"/>
    <w:rsid w:val="00A94C04"/>
    <w:rsid w:val="00AA1860"/>
    <w:rsid w:val="00AA37F3"/>
    <w:rsid w:val="00AA452B"/>
    <w:rsid w:val="00AA4ACD"/>
    <w:rsid w:val="00AA4BE5"/>
    <w:rsid w:val="00AA4F53"/>
    <w:rsid w:val="00AA5774"/>
    <w:rsid w:val="00AB17E7"/>
    <w:rsid w:val="00AB3228"/>
    <w:rsid w:val="00AB3407"/>
    <w:rsid w:val="00AB4CB0"/>
    <w:rsid w:val="00AB734F"/>
    <w:rsid w:val="00AC0049"/>
    <w:rsid w:val="00AC1E03"/>
    <w:rsid w:val="00AC415A"/>
    <w:rsid w:val="00AC575A"/>
    <w:rsid w:val="00AD5CE9"/>
    <w:rsid w:val="00AD5D1E"/>
    <w:rsid w:val="00AD665A"/>
    <w:rsid w:val="00AD792D"/>
    <w:rsid w:val="00AE6102"/>
    <w:rsid w:val="00AE73CD"/>
    <w:rsid w:val="00AF32D6"/>
    <w:rsid w:val="00AF559E"/>
    <w:rsid w:val="00AF6296"/>
    <w:rsid w:val="00AF6331"/>
    <w:rsid w:val="00AF7118"/>
    <w:rsid w:val="00B01730"/>
    <w:rsid w:val="00B018BE"/>
    <w:rsid w:val="00B10642"/>
    <w:rsid w:val="00B11446"/>
    <w:rsid w:val="00B121E5"/>
    <w:rsid w:val="00B13462"/>
    <w:rsid w:val="00B1700F"/>
    <w:rsid w:val="00B17355"/>
    <w:rsid w:val="00B209EF"/>
    <w:rsid w:val="00B21D90"/>
    <w:rsid w:val="00B24BDF"/>
    <w:rsid w:val="00B2655A"/>
    <w:rsid w:val="00B27C74"/>
    <w:rsid w:val="00B30AC4"/>
    <w:rsid w:val="00B32650"/>
    <w:rsid w:val="00B37606"/>
    <w:rsid w:val="00B430BF"/>
    <w:rsid w:val="00B446F0"/>
    <w:rsid w:val="00B446F1"/>
    <w:rsid w:val="00B4694A"/>
    <w:rsid w:val="00B47D50"/>
    <w:rsid w:val="00B47FB9"/>
    <w:rsid w:val="00B514B4"/>
    <w:rsid w:val="00B51920"/>
    <w:rsid w:val="00B53D89"/>
    <w:rsid w:val="00B5467F"/>
    <w:rsid w:val="00B5597A"/>
    <w:rsid w:val="00B55F13"/>
    <w:rsid w:val="00B6004B"/>
    <w:rsid w:val="00B60504"/>
    <w:rsid w:val="00B61953"/>
    <w:rsid w:val="00B62770"/>
    <w:rsid w:val="00B63BEB"/>
    <w:rsid w:val="00B64636"/>
    <w:rsid w:val="00B65F4A"/>
    <w:rsid w:val="00B67199"/>
    <w:rsid w:val="00B701DF"/>
    <w:rsid w:val="00B70B52"/>
    <w:rsid w:val="00B7230F"/>
    <w:rsid w:val="00B778E1"/>
    <w:rsid w:val="00B77A9E"/>
    <w:rsid w:val="00B77B9F"/>
    <w:rsid w:val="00B812D9"/>
    <w:rsid w:val="00B82330"/>
    <w:rsid w:val="00B838A7"/>
    <w:rsid w:val="00B8392D"/>
    <w:rsid w:val="00B943B3"/>
    <w:rsid w:val="00B959D8"/>
    <w:rsid w:val="00BA0FE6"/>
    <w:rsid w:val="00BA11B4"/>
    <w:rsid w:val="00BA28A1"/>
    <w:rsid w:val="00BA5481"/>
    <w:rsid w:val="00BA55DB"/>
    <w:rsid w:val="00BA677C"/>
    <w:rsid w:val="00BB1CF1"/>
    <w:rsid w:val="00BB2C00"/>
    <w:rsid w:val="00BB35C7"/>
    <w:rsid w:val="00BB5635"/>
    <w:rsid w:val="00BB7701"/>
    <w:rsid w:val="00BC43BA"/>
    <w:rsid w:val="00BC64C6"/>
    <w:rsid w:val="00BC6B35"/>
    <w:rsid w:val="00BC7446"/>
    <w:rsid w:val="00BD0AA6"/>
    <w:rsid w:val="00BD0C68"/>
    <w:rsid w:val="00BD0CAF"/>
    <w:rsid w:val="00BD0DEF"/>
    <w:rsid w:val="00BE2073"/>
    <w:rsid w:val="00BE30B5"/>
    <w:rsid w:val="00BE35BA"/>
    <w:rsid w:val="00BE5446"/>
    <w:rsid w:val="00BE6781"/>
    <w:rsid w:val="00BE769C"/>
    <w:rsid w:val="00BF1656"/>
    <w:rsid w:val="00BF1D4A"/>
    <w:rsid w:val="00BF3750"/>
    <w:rsid w:val="00BF4BBC"/>
    <w:rsid w:val="00BF7DD0"/>
    <w:rsid w:val="00C00C55"/>
    <w:rsid w:val="00C01B7B"/>
    <w:rsid w:val="00C01CBA"/>
    <w:rsid w:val="00C01F68"/>
    <w:rsid w:val="00C028C2"/>
    <w:rsid w:val="00C0533C"/>
    <w:rsid w:val="00C05DEC"/>
    <w:rsid w:val="00C05E70"/>
    <w:rsid w:val="00C10DCF"/>
    <w:rsid w:val="00C14004"/>
    <w:rsid w:val="00C16341"/>
    <w:rsid w:val="00C221AA"/>
    <w:rsid w:val="00C221B6"/>
    <w:rsid w:val="00C22AF9"/>
    <w:rsid w:val="00C34470"/>
    <w:rsid w:val="00C35CE4"/>
    <w:rsid w:val="00C36E65"/>
    <w:rsid w:val="00C372BB"/>
    <w:rsid w:val="00C42FF4"/>
    <w:rsid w:val="00C43232"/>
    <w:rsid w:val="00C5075A"/>
    <w:rsid w:val="00C56A2A"/>
    <w:rsid w:val="00C64CA0"/>
    <w:rsid w:val="00C6676A"/>
    <w:rsid w:val="00C66F69"/>
    <w:rsid w:val="00C70C73"/>
    <w:rsid w:val="00C715AA"/>
    <w:rsid w:val="00C73E6F"/>
    <w:rsid w:val="00C8221B"/>
    <w:rsid w:val="00C82497"/>
    <w:rsid w:val="00C8323A"/>
    <w:rsid w:val="00C87213"/>
    <w:rsid w:val="00C87690"/>
    <w:rsid w:val="00C909CD"/>
    <w:rsid w:val="00C91F0C"/>
    <w:rsid w:val="00C92044"/>
    <w:rsid w:val="00CA24BB"/>
    <w:rsid w:val="00CA300A"/>
    <w:rsid w:val="00CA319A"/>
    <w:rsid w:val="00CB1E7A"/>
    <w:rsid w:val="00CB24F2"/>
    <w:rsid w:val="00CC1992"/>
    <w:rsid w:val="00CC3BE2"/>
    <w:rsid w:val="00CC4E13"/>
    <w:rsid w:val="00CC5E24"/>
    <w:rsid w:val="00CC6037"/>
    <w:rsid w:val="00CD1A68"/>
    <w:rsid w:val="00CD28C1"/>
    <w:rsid w:val="00CE1322"/>
    <w:rsid w:val="00CE2F49"/>
    <w:rsid w:val="00CE5CA8"/>
    <w:rsid w:val="00CF47B3"/>
    <w:rsid w:val="00D02699"/>
    <w:rsid w:val="00D02B5A"/>
    <w:rsid w:val="00D04252"/>
    <w:rsid w:val="00D10B2D"/>
    <w:rsid w:val="00D134C5"/>
    <w:rsid w:val="00D16186"/>
    <w:rsid w:val="00D16926"/>
    <w:rsid w:val="00D22AF9"/>
    <w:rsid w:val="00D22F0A"/>
    <w:rsid w:val="00D24A55"/>
    <w:rsid w:val="00D254AD"/>
    <w:rsid w:val="00D2596E"/>
    <w:rsid w:val="00D26E25"/>
    <w:rsid w:val="00D3080F"/>
    <w:rsid w:val="00D32FDF"/>
    <w:rsid w:val="00D34164"/>
    <w:rsid w:val="00D360BC"/>
    <w:rsid w:val="00D37A77"/>
    <w:rsid w:val="00D37CCB"/>
    <w:rsid w:val="00D40DC8"/>
    <w:rsid w:val="00D40F5E"/>
    <w:rsid w:val="00D4404D"/>
    <w:rsid w:val="00D445BB"/>
    <w:rsid w:val="00D44D1A"/>
    <w:rsid w:val="00D4626C"/>
    <w:rsid w:val="00D513D4"/>
    <w:rsid w:val="00D56160"/>
    <w:rsid w:val="00D57407"/>
    <w:rsid w:val="00D6156F"/>
    <w:rsid w:val="00D618E6"/>
    <w:rsid w:val="00D61FF4"/>
    <w:rsid w:val="00D622FC"/>
    <w:rsid w:val="00D6298F"/>
    <w:rsid w:val="00D63535"/>
    <w:rsid w:val="00D635E0"/>
    <w:rsid w:val="00D66B8B"/>
    <w:rsid w:val="00D71304"/>
    <w:rsid w:val="00D71C97"/>
    <w:rsid w:val="00D72B50"/>
    <w:rsid w:val="00D77F04"/>
    <w:rsid w:val="00D801E0"/>
    <w:rsid w:val="00D806CC"/>
    <w:rsid w:val="00D80DD5"/>
    <w:rsid w:val="00D81055"/>
    <w:rsid w:val="00D8171F"/>
    <w:rsid w:val="00D827FF"/>
    <w:rsid w:val="00D91DB2"/>
    <w:rsid w:val="00D92C36"/>
    <w:rsid w:val="00D94CFF"/>
    <w:rsid w:val="00D9627E"/>
    <w:rsid w:val="00DA10E0"/>
    <w:rsid w:val="00DC023A"/>
    <w:rsid w:val="00DC17FD"/>
    <w:rsid w:val="00DC1D70"/>
    <w:rsid w:val="00DC31F2"/>
    <w:rsid w:val="00DC47D5"/>
    <w:rsid w:val="00DD0FD8"/>
    <w:rsid w:val="00DD74A2"/>
    <w:rsid w:val="00DE2A87"/>
    <w:rsid w:val="00DE3BE8"/>
    <w:rsid w:val="00DE441E"/>
    <w:rsid w:val="00DE518D"/>
    <w:rsid w:val="00DE5E08"/>
    <w:rsid w:val="00DE6D1E"/>
    <w:rsid w:val="00DF4344"/>
    <w:rsid w:val="00DF5373"/>
    <w:rsid w:val="00DF5475"/>
    <w:rsid w:val="00DF5B36"/>
    <w:rsid w:val="00DF6962"/>
    <w:rsid w:val="00DF74A8"/>
    <w:rsid w:val="00E01E48"/>
    <w:rsid w:val="00E023E1"/>
    <w:rsid w:val="00E041F2"/>
    <w:rsid w:val="00E05E1F"/>
    <w:rsid w:val="00E06149"/>
    <w:rsid w:val="00E07D7B"/>
    <w:rsid w:val="00E109CA"/>
    <w:rsid w:val="00E10DDD"/>
    <w:rsid w:val="00E1114B"/>
    <w:rsid w:val="00E114C8"/>
    <w:rsid w:val="00E14679"/>
    <w:rsid w:val="00E14D19"/>
    <w:rsid w:val="00E17174"/>
    <w:rsid w:val="00E2122A"/>
    <w:rsid w:val="00E21435"/>
    <w:rsid w:val="00E23C41"/>
    <w:rsid w:val="00E27DF6"/>
    <w:rsid w:val="00E3042D"/>
    <w:rsid w:val="00E316B1"/>
    <w:rsid w:val="00E35D6D"/>
    <w:rsid w:val="00E36548"/>
    <w:rsid w:val="00E3790A"/>
    <w:rsid w:val="00E40B20"/>
    <w:rsid w:val="00E40F2D"/>
    <w:rsid w:val="00E4434E"/>
    <w:rsid w:val="00E464C9"/>
    <w:rsid w:val="00E50515"/>
    <w:rsid w:val="00E50DD7"/>
    <w:rsid w:val="00E51B60"/>
    <w:rsid w:val="00E52FAD"/>
    <w:rsid w:val="00E551D2"/>
    <w:rsid w:val="00E55693"/>
    <w:rsid w:val="00E574F9"/>
    <w:rsid w:val="00E61167"/>
    <w:rsid w:val="00E625AA"/>
    <w:rsid w:val="00E64AC1"/>
    <w:rsid w:val="00E64CF3"/>
    <w:rsid w:val="00E659FF"/>
    <w:rsid w:val="00E73CFE"/>
    <w:rsid w:val="00E73D88"/>
    <w:rsid w:val="00E749B0"/>
    <w:rsid w:val="00E74BCF"/>
    <w:rsid w:val="00E7723E"/>
    <w:rsid w:val="00E800AB"/>
    <w:rsid w:val="00E8390F"/>
    <w:rsid w:val="00E8751D"/>
    <w:rsid w:val="00E9274E"/>
    <w:rsid w:val="00E96D1D"/>
    <w:rsid w:val="00EA1700"/>
    <w:rsid w:val="00EA4D2F"/>
    <w:rsid w:val="00EA571F"/>
    <w:rsid w:val="00EB00CC"/>
    <w:rsid w:val="00EB0575"/>
    <w:rsid w:val="00EB233A"/>
    <w:rsid w:val="00EB3533"/>
    <w:rsid w:val="00EB469D"/>
    <w:rsid w:val="00EB4D78"/>
    <w:rsid w:val="00EB62E2"/>
    <w:rsid w:val="00EB66D0"/>
    <w:rsid w:val="00EB7775"/>
    <w:rsid w:val="00EC32D3"/>
    <w:rsid w:val="00EC5223"/>
    <w:rsid w:val="00EC559A"/>
    <w:rsid w:val="00EC60C5"/>
    <w:rsid w:val="00ED00B5"/>
    <w:rsid w:val="00ED48D5"/>
    <w:rsid w:val="00ED5A2E"/>
    <w:rsid w:val="00ED6312"/>
    <w:rsid w:val="00EE2340"/>
    <w:rsid w:val="00EE6D4E"/>
    <w:rsid w:val="00EE7046"/>
    <w:rsid w:val="00EF39DB"/>
    <w:rsid w:val="00EF3F34"/>
    <w:rsid w:val="00EF55D8"/>
    <w:rsid w:val="00EF5B6E"/>
    <w:rsid w:val="00EF66C7"/>
    <w:rsid w:val="00EF6DAF"/>
    <w:rsid w:val="00F01A52"/>
    <w:rsid w:val="00F026C6"/>
    <w:rsid w:val="00F1218D"/>
    <w:rsid w:val="00F140FA"/>
    <w:rsid w:val="00F17572"/>
    <w:rsid w:val="00F17724"/>
    <w:rsid w:val="00F177EA"/>
    <w:rsid w:val="00F200FC"/>
    <w:rsid w:val="00F2214F"/>
    <w:rsid w:val="00F226F1"/>
    <w:rsid w:val="00F22BE0"/>
    <w:rsid w:val="00F23CDD"/>
    <w:rsid w:val="00F2434A"/>
    <w:rsid w:val="00F245FE"/>
    <w:rsid w:val="00F24B63"/>
    <w:rsid w:val="00F258C7"/>
    <w:rsid w:val="00F27147"/>
    <w:rsid w:val="00F30EE5"/>
    <w:rsid w:val="00F319EF"/>
    <w:rsid w:val="00F335CC"/>
    <w:rsid w:val="00F36D2B"/>
    <w:rsid w:val="00F406EB"/>
    <w:rsid w:val="00F42A4A"/>
    <w:rsid w:val="00F53B91"/>
    <w:rsid w:val="00F546A0"/>
    <w:rsid w:val="00F54BCA"/>
    <w:rsid w:val="00F574B2"/>
    <w:rsid w:val="00F60458"/>
    <w:rsid w:val="00F61C6B"/>
    <w:rsid w:val="00F627BA"/>
    <w:rsid w:val="00F630CC"/>
    <w:rsid w:val="00F64E2C"/>
    <w:rsid w:val="00F65D5C"/>
    <w:rsid w:val="00F67A99"/>
    <w:rsid w:val="00F73939"/>
    <w:rsid w:val="00F746E5"/>
    <w:rsid w:val="00F76F2C"/>
    <w:rsid w:val="00F81D3C"/>
    <w:rsid w:val="00F83A9D"/>
    <w:rsid w:val="00F86D1C"/>
    <w:rsid w:val="00F87726"/>
    <w:rsid w:val="00F90DD5"/>
    <w:rsid w:val="00F91558"/>
    <w:rsid w:val="00F94318"/>
    <w:rsid w:val="00F94397"/>
    <w:rsid w:val="00F95D17"/>
    <w:rsid w:val="00FB0BF8"/>
    <w:rsid w:val="00FB1E99"/>
    <w:rsid w:val="00FB3575"/>
    <w:rsid w:val="00FB6AD0"/>
    <w:rsid w:val="00FB7996"/>
    <w:rsid w:val="00FB7EC1"/>
    <w:rsid w:val="00FC06D2"/>
    <w:rsid w:val="00FC0E6C"/>
    <w:rsid w:val="00FC3BA6"/>
    <w:rsid w:val="00FD0655"/>
    <w:rsid w:val="00FD5117"/>
    <w:rsid w:val="00FD7F09"/>
    <w:rsid w:val="00FE09D2"/>
    <w:rsid w:val="00FE6294"/>
    <w:rsid w:val="00FE7D0A"/>
    <w:rsid w:val="00FF2858"/>
    <w:rsid w:val="00FF3870"/>
    <w:rsid w:val="00FF4AAF"/>
    <w:rsid w:val="00FF6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85E"/>
    <w:pPr>
      <w:spacing w:after="160" w:line="259" w:lineRule="auto"/>
    </w:pPr>
    <w:rPr>
      <w:sz w:val="28"/>
    </w:rPr>
  </w:style>
  <w:style w:type="paragraph" w:styleId="Heading1">
    <w:name w:val="heading 1"/>
    <w:basedOn w:val="Normal"/>
    <w:next w:val="Normal"/>
    <w:link w:val="Heading1Char"/>
    <w:uiPriority w:val="99"/>
    <w:qFormat/>
    <w:rsid w:val="0038250B"/>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link w:val="Heading2Char"/>
    <w:uiPriority w:val="99"/>
    <w:qFormat/>
    <w:rsid w:val="002660BC"/>
    <w:pPr>
      <w:widowControl w:val="0"/>
      <w:autoSpaceDE w:val="0"/>
      <w:autoSpaceDN w:val="0"/>
      <w:spacing w:after="0" w:line="240" w:lineRule="auto"/>
      <w:ind w:left="916"/>
      <w:jc w:val="both"/>
      <w:outlineLvl w:val="1"/>
    </w:pPr>
    <w:rPr>
      <w:rFonts w:eastAsia="Times New Roman"/>
      <w:b/>
      <w:bCs/>
      <w:szCs w:val="28"/>
      <w:lang w:val="vi"/>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8250B"/>
    <w:rPr>
      <w:rFonts w:ascii="Calibri Light" w:hAnsi="Calibri Light"/>
      <w:color w:val="2F5496"/>
      <w:sz w:val="32"/>
    </w:rPr>
  </w:style>
  <w:style w:type="character" w:customStyle="1" w:styleId="Heading2Char">
    <w:name w:val="Heading 2 Char"/>
    <w:basedOn w:val="DefaultParagraphFont"/>
    <w:link w:val="Heading2"/>
    <w:uiPriority w:val="99"/>
    <w:locked/>
    <w:rsid w:val="002660BC"/>
    <w:rPr>
      <w:rFonts w:eastAsia="Times New Roman"/>
      <w:b/>
      <w:sz w:val="28"/>
      <w:lang w:val="vi" w:eastAsia="x-none"/>
    </w:rPr>
  </w:style>
  <w:style w:type="table" w:styleId="TableGrid">
    <w:name w:val="Table Grid"/>
    <w:basedOn w:val="TableNormal"/>
    <w:uiPriority w:val="99"/>
    <w:rsid w:val="00C05E70"/>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C05E70"/>
    <w:pPr>
      <w:ind w:left="720"/>
      <w:contextualSpacing/>
    </w:pPr>
  </w:style>
  <w:style w:type="paragraph" w:styleId="Header">
    <w:name w:val="header"/>
    <w:basedOn w:val="Normal"/>
    <w:link w:val="HeaderChar"/>
    <w:uiPriority w:val="99"/>
    <w:rsid w:val="00B6004B"/>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B6004B"/>
    <w:rPr>
      <w:rFonts w:cs="Times New Roman"/>
    </w:rPr>
  </w:style>
  <w:style w:type="paragraph" w:styleId="Footer">
    <w:name w:val="footer"/>
    <w:basedOn w:val="Normal"/>
    <w:link w:val="FooterChar"/>
    <w:uiPriority w:val="99"/>
    <w:rsid w:val="00B6004B"/>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6004B"/>
    <w:rPr>
      <w:rFonts w:cs="Times New Roman"/>
    </w:rPr>
  </w:style>
  <w:style w:type="paragraph" w:styleId="BalloonText">
    <w:name w:val="Balloon Text"/>
    <w:basedOn w:val="Normal"/>
    <w:link w:val="BalloonTextChar"/>
    <w:uiPriority w:val="99"/>
    <w:semiHidden/>
    <w:rsid w:val="007D6C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7D6CC8"/>
    <w:rPr>
      <w:rFonts w:ascii="Segoe UI" w:hAnsi="Segoe UI"/>
      <w:sz w:val="18"/>
    </w:rPr>
  </w:style>
  <w:style w:type="paragraph" w:styleId="FootnoteText">
    <w:name w:val="footnote text"/>
    <w:aliases w:val="Footnote Text Char Char Char Char Char,Footnote Text Char Char Char Char Char Char Ch Char Char,Footnote Text Char Char Char Char Char Char Ch,Footnote Text Char Char Char Char Char Char Ch Char Char Char,single space,fn,f C"/>
    <w:basedOn w:val="Normal"/>
    <w:link w:val="FootnoteTextChar"/>
    <w:uiPriority w:val="99"/>
    <w:rsid w:val="00D40DC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 Char1,Footnote Text Char Char Char Char Char Char Ch Char,Footnote Text Char Char Char Char Char Char Ch Char Char Char Char,fn Char"/>
    <w:basedOn w:val="DefaultParagraphFont"/>
    <w:link w:val="FootnoteText"/>
    <w:uiPriority w:val="99"/>
    <w:locked/>
    <w:rsid w:val="00D40DC8"/>
    <w:rPr>
      <w:sz w:val="20"/>
    </w:rPr>
  </w:style>
  <w:style w:type="character" w:styleId="FootnoteReference">
    <w:name w:val="footnote reference"/>
    <w:aliases w:val="f1,Footnote Text111,BVI"/>
    <w:basedOn w:val="DefaultParagraphFont"/>
    <w:uiPriority w:val="99"/>
    <w:rsid w:val="00D40F5E"/>
    <w:rPr>
      <w:rFonts w:eastAsia="Times New Roman"/>
      <w:sz w:val="22"/>
      <w:vertAlign w:val="superscript"/>
    </w:rPr>
  </w:style>
  <w:style w:type="paragraph" w:styleId="NormalWeb">
    <w:name w:val="Normal (Web)"/>
    <w:aliases w:val="Char Char Char,Char Char Char Char Char Char Char Char Char Char Char Char Char Char Char,Char Char Char Char Char Char Char Char Char Char Char Char,Char Char Cha"/>
    <w:basedOn w:val="Normal"/>
    <w:link w:val="NormalWebChar"/>
    <w:uiPriority w:val="99"/>
    <w:rsid w:val="00D40F5E"/>
    <w:pPr>
      <w:spacing w:before="100" w:beforeAutospacing="1" w:after="100" w:afterAutospacing="1" w:line="240" w:lineRule="auto"/>
    </w:pPr>
    <w:rPr>
      <w:rFonts w:eastAsia="Times New Roman"/>
      <w:sz w:val="24"/>
      <w:szCs w:val="24"/>
    </w:rPr>
  </w:style>
  <w:style w:type="character" w:customStyle="1" w:styleId="NormalWebChar">
    <w:name w:val="Normal (Web) Char"/>
    <w:aliases w:val="Char Char Char Char,Char Char Char Char Char Char Char Char Char Char Char Char Char Char Char Char,Char Char Char Char Char Char Char Char Char Char Char Char Char,Char Char Cha Char"/>
    <w:link w:val="NormalWeb"/>
    <w:uiPriority w:val="99"/>
    <w:locked/>
    <w:rsid w:val="00D40F5E"/>
    <w:rPr>
      <w:rFonts w:eastAsia="Times New Roman"/>
      <w:sz w:val="24"/>
    </w:rPr>
  </w:style>
  <w:style w:type="character" w:styleId="CommentReference">
    <w:name w:val="annotation reference"/>
    <w:basedOn w:val="DefaultParagraphFont"/>
    <w:uiPriority w:val="99"/>
    <w:semiHidden/>
    <w:rsid w:val="00DF5475"/>
    <w:rPr>
      <w:rFonts w:cs="Times New Roman"/>
      <w:sz w:val="16"/>
    </w:rPr>
  </w:style>
  <w:style w:type="paragraph" w:styleId="CommentText">
    <w:name w:val="annotation text"/>
    <w:basedOn w:val="Normal"/>
    <w:link w:val="CommentTextChar"/>
    <w:uiPriority w:val="99"/>
    <w:semiHidden/>
    <w:rsid w:val="00DF5475"/>
    <w:pPr>
      <w:spacing w:line="240" w:lineRule="auto"/>
    </w:pPr>
    <w:rPr>
      <w:sz w:val="20"/>
      <w:szCs w:val="20"/>
    </w:rPr>
  </w:style>
  <w:style w:type="character" w:customStyle="1" w:styleId="CommentTextChar">
    <w:name w:val="Comment Text Char"/>
    <w:basedOn w:val="DefaultParagraphFont"/>
    <w:link w:val="CommentText"/>
    <w:uiPriority w:val="99"/>
    <w:semiHidden/>
    <w:locked/>
    <w:rsid w:val="00DF5475"/>
    <w:rPr>
      <w:sz w:val="20"/>
    </w:rPr>
  </w:style>
  <w:style w:type="paragraph" w:styleId="CommentSubject">
    <w:name w:val="annotation subject"/>
    <w:basedOn w:val="CommentText"/>
    <w:next w:val="CommentText"/>
    <w:link w:val="CommentSubjectChar"/>
    <w:uiPriority w:val="99"/>
    <w:semiHidden/>
    <w:rsid w:val="00DF5475"/>
    <w:rPr>
      <w:b/>
      <w:bCs/>
    </w:rPr>
  </w:style>
  <w:style w:type="character" w:customStyle="1" w:styleId="CommentSubjectChar">
    <w:name w:val="Comment Subject Char"/>
    <w:basedOn w:val="CommentTextChar"/>
    <w:link w:val="CommentSubject"/>
    <w:uiPriority w:val="99"/>
    <w:semiHidden/>
    <w:locked/>
    <w:rsid w:val="00DF5475"/>
    <w:rPr>
      <w:b/>
      <w:sz w:val="20"/>
    </w:rPr>
  </w:style>
  <w:style w:type="paragraph" w:styleId="EndnoteText">
    <w:name w:val="endnote text"/>
    <w:basedOn w:val="Normal"/>
    <w:link w:val="EndnoteTextChar"/>
    <w:uiPriority w:val="99"/>
    <w:semiHidden/>
    <w:rsid w:val="00E8390F"/>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E8390F"/>
    <w:rPr>
      <w:sz w:val="20"/>
    </w:rPr>
  </w:style>
  <w:style w:type="character" w:styleId="EndnoteReference">
    <w:name w:val="endnote reference"/>
    <w:basedOn w:val="DefaultParagraphFont"/>
    <w:uiPriority w:val="99"/>
    <w:semiHidden/>
    <w:rsid w:val="00E8390F"/>
    <w:rPr>
      <w:rFonts w:cs="Times New Roman"/>
      <w:vertAlign w:val="superscript"/>
    </w:rPr>
  </w:style>
  <w:style w:type="character" w:customStyle="1" w:styleId="fontstyle01">
    <w:name w:val="fontstyle01"/>
    <w:uiPriority w:val="99"/>
    <w:rsid w:val="005A0589"/>
    <w:rPr>
      <w:rFonts w:ascii="Times New Roman" w:hAnsi="Times New Roman"/>
      <w:color w:val="000000"/>
      <w:sz w:val="28"/>
    </w:rPr>
  </w:style>
  <w:style w:type="character" w:customStyle="1" w:styleId="fontstyle21">
    <w:name w:val="fontstyle21"/>
    <w:uiPriority w:val="99"/>
    <w:rsid w:val="00836515"/>
    <w:rPr>
      <w:rFonts w:ascii="Times New Roman" w:hAnsi="Times New Roman"/>
      <w:color w:val="000000"/>
      <w:sz w:val="28"/>
    </w:rPr>
  </w:style>
  <w:style w:type="paragraph" w:styleId="BodyText">
    <w:name w:val="Body Text"/>
    <w:basedOn w:val="Normal"/>
    <w:link w:val="BodyTextChar"/>
    <w:uiPriority w:val="99"/>
    <w:rsid w:val="0038250B"/>
    <w:pPr>
      <w:widowControl w:val="0"/>
      <w:autoSpaceDE w:val="0"/>
      <w:autoSpaceDN w:val="0"/>
      <w:spacing w:before="62" w:after="0" w:line="240" w:lineRule="auto"/>
      <w:ind w:left="196" w:firstLine="720"/>
      <w:jc w:val="both"/>
    </w:pPr>
    <w:rPr>
      <w:rFonts w:eastAsia="Times New Roman"/>
      <w:szCs w:val="28"/>
      <w:lang w:val="vi"/>
    </w:rPr>
  </w:style>
  <w:style w:type="character" w:customStyle="1" w:styleId="BodyTextChar">
    <w:name w:val="Body Text Char"/>
    <w:basedOn w:val="DefaultParagraphFont"/>
    <w:link w:val="BodyText"/>
    <w:uiPriority w:val="99"/>
    <w:locked/>
    <w:rsid w:val="0038250B"/>
    <w:rPr>
      <w:rFonts w:eastAsia="Times New Roman"/>
      <w:sz w:val="28"/>
      <w:lang w:val="vi"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1933719">
      <w:marLeft w:val="0"/>
      <w:marRight w:val="0"/>
      <w:marTop w:val="0"/>
      <w:marBottom w:val="0"/>
      <w:divBdr>
        <w:top w:val="none" w:sz="0" w:space="0" w:color="auto"/>
        <w:left w:val="none" w:sz="0" w:space="0" w:color="auto"/>
        <w:bottom w:val="none" w:sz="0" w:space="0" w:color="auto"/>
        <w:right w:val="none" w:sz="0" w:space="0" w:color="auto"/>
      </w:divBdr>
      <w:divsChild>
        <w:div w:id="2021933718">
          <w:marLeft w:val="0"/>
          <w:marRight w:val="0"/>
          <w:marTop w:val="0"/>
          <w:marBottom w:val="0"/>
          <w:divBdr>
            <w:top w:val="none" w:sz="0" w:space="0" w:color="auto"/>
            <w:left w:val="none" w:sz="0" w:space="0" w:color="auto"/>
            <w:bottom w:val="none" w:sz="0" w:space="0" w:color="auto"/>
            <w:right w:val="none" w:sz="0" w:space="0" w:color="auto"/>
          </w:divBdr>
        </w:div>
        <w:div w:id="2021933722">
          <w:marLeft w:val="0"/>
          <w:marRight w:val="0"/>
          <w:marTop w:val="0"/>
          <w:marBottom w:val="0"/>
          <w:divBdr>
            <w:top w:val="none" w:sz="0" w:space="0" w:color="auto"/>
            <w:left w:val="none" w:sz="0" w:space="0" w:color="auto"/>
            <w:bottom w:val="none" w:sz="0" w:space="0" w:color="auto"/>
            <w:right w:val="none" w:sz="0" w:space="0" w:color="auto"/>
          </w:divBdr>
        </w:div>
      </w:divsChild>
    </w:div>
    <w:div w:id="2021933720">
      <w:marLeft w:val="0"/>
      <w:marRight w:val="0"/>
      <w:marTop w:val="0"/>
      <w:marBottom w:val="0"/>
      <w:divBdr>
        <w:top w:val="none" w:sz="0" w:space="0" w:color="auto"/>
        <w:left w:val="none" w:sz="0" w:space="0" w:color="auto"/>
        <w:bottom w:val="none" w:sz="0" w:space="0" w:color="auto"/>
        <w:right w:val="none" w:sz="0" w:space="0" w:color="auto"/>
      </w:divBdr>
    </w:div>
    <w:div w:id="2021933721">
      <w:marLeft w:val="0"/>
      <w:marRight w:val="0"/>
      <w:marTop w:val="0"/>
      <w:marBottom w:val="0"/>
      <w:divBdr>
        <w:top w:val="none" w:sz="0" w:space="0" w:color="auto"/>
        <w:left w:val="none" w:sz="0" w:space="0" w:color="auto"/>
        <w:bottom w:val="none" w:sz="0" w:space="0" w:color="auto"/>
        <w:right w:val="none" w:sz="0" w:space="0" w:color="auto"/>
      </w:divBdr>
    </w:div>
    <w:div w:id="2021933723">
      <w:marLeft w:val="0"/>
      <w:marRight w:val="0"/>
      <w:marTop w:val="0"/>
      <w:marBottom w:val="0"/>
      <w:divBdr>
        <w:top w:val="none" w:sz="0" w:space="0" w:color="auto"/>
        <w:left w:val="none" w:sz="0" w:space="0" w:color="auto"/>
        <w:bottom w:val="none" w:sz="0" w:space="0" w:color="auto"/>
        <w:right w:val="none" w:sz="0" w:space="0" w:color="auto"/>
      </w:divBdr>
    </w:div>
    <w:div w:id="2021933724">
      <w:marLeft w:val="0"/>
      <w:marRight w:val="0"/>
      <w:marTop w:val="0"/>
      <w:marBottom w:val="0"/>
      <w:divBdr>
        <w:top w:val="none" w:sz="0" w:space="0" w:color="auto"/>
        <w:left w:val="none" w:sz="0" w:space="0" w:color="auto"/>
        <w:bottom w:val="none" w:sz="0" w:space="0" w:color="auto"/>
        <w:right w:val="none" w:sz="0" w:space="0" w:color="auto"/>
      </w:divBdr>
    </w:div>
    <w:div w:id="202193372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6999BA-0182-4300-930E-5E8902DFCDA5}"/>
</file>

<file path=customXml/itemProps2.xml><?xml version="1.0" encoding="utf-8"?>
<ds:datastoreItem xmlns:ds="http://schemas.openxmlformats.org/officeDocument/2006/customXml" ds:itemID="{52E90A48-4A4A-4473-B528-8740F09AF0B0}"/>
</file>

<file path=customXml/itemProps3.xml><?xml version="1.0" encoding="utf-8"?>
<ds:datastoreItem xmlns:ds="http://schemas.openxmlformats.org/officeDocument/2006/customXml" ds:itemID="{003298E9-2F40-4482-8D12-F3A4D0D3B956}"/>
</file>

<file path=docProps/app.xml><?xml version="1.0" encoding="utf-8"?>
<Properties xmlns="http://schemas.openxmlformats.org/officeDocument/2006/extended-properties" xmlns:vt="http://schemas.openxmlformats.org/officeDocument/2006/docPropsVTypes">
  <Template>Normal_Wordconv</Template>
  <TotalTime>0</TotalTime>
  <Pages>8</Pages>
  <Words>2720</Words>
  <Characters>15506</Characters>
  <Application>Microsoft Office Word</Application>
  <DocSecurity>0</DocSecurity>
  <Lines>0</Lines>
  <Paragraphs>0</Paragraphs>
  <ScaleCrop>false</ScaleCrop>
  <Company>Microsoft</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dc:title>
  <dc:subject/>
  <dc:creator>Ngọc Mai Nguyễn</dc:creator>
  <cp:keywords/>
  <dc:description/>
  <cp:lastModifiedBy>Admin</cp:lastModifiedBy>
  <cp:revision>2</cp:revision>
  <cp:lastPrinted>2025-02-15T06:43:00Z</cp:lastPrinted>
  <dcterms:created xsi:type="dcterms:W3CDTF">2025-02-20T09:19:00Z</dcterms:created>
  <dcterms:modified xsi:type="dcterms:W3CDTF">2025-02-20T09:19:00Z</dcterms:modified>
</cp:coreProperties>
</file>