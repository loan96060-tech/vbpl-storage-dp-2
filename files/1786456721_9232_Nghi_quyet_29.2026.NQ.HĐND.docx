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782"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954"/>
      </w:tblGrid>
      <w:tr w:rsidR="007F1535" w:rsidRPr="007F1535" w14:paraId="1F7FC50D" w14:textId="77777777" w:rsidTr="006113A4">
        <w:tc>
          <w:tcPr>
            <w:tcW w:w="3828" w:type="dxa"/>
          </w:tcPr>
          <w:p w14:paraId="588C83D7" w14:textId="5713626C" w:rsidR="006113A4" w:rsidRPr="007F1535" w:rsidRDefault="006113A4" w:rsidP="006113A4">
            <w:pPr>
              <w:keepLines/>
              <w:snapToGrid w:val="0"/>
              <w:jc w:val="center"/>
              <w:rPr>
                <w:rFonts w:asciiTheme="majorHAnsi" w:hAnsiTheme="majorHAnsi" w:cstheme="majorHAnsi"/>
                <w:b/>
                <w:bCs/>
                <w:sz w:val="26"/>
                <w:szCs w:val="26"/>
              </w:rPr>
            </w:pPr>
            <w:r w:rsidRPr="007F1535">
              <w:rPr>
                <w:rFonts w:asciiTheme="majorHAnsi" w:hAnsiTheme="majorHAnsi" w:cstheme="majorHAnsi"/>
                <w:b/>
                <w:bCs/>
                <w:sz w:val="26"/>
                <w:szCs w:val="26"/>
              </w:rPr>
              <w:t>HỘI ĐỒNG NHÂN DÂN</w:t>
            </w:r>
          </w:p>
          <w:p w14:paraId="21AABF33" w14:textId="77777777" w:rsidR="006113A4" w:rsidRPr="007F1535" w:rsidRDefault="006113A4" w:rsidP="006113A4">
            <w:pPr>
              <w:keepLines/>
              <w:snapToGrid w:val="0"/>
              <w:jc w:val="center"/>
              <w:rPr>
                <w:rFonts w:asciiTheme="majorHAnsi" w:hAnsiTheme="majorHAnsi" w:cstheme="majorHAnsi"/>
                <w:b/>
                <w:bCs/>
                <w:sz w:val="26"/>
                <w:szCs w:val="26"/>
              </w:rPr>
            </w:pPr>
            <w:r w:rsidRPr="007F1535">
              <w:rPr>
                <w:rFonts w:asciiTheme="majorHAnsi" w:hAnsiTheme="majorHAnsi" w:cstheme="majorHAnsi"/>
                <w:b/>
                <w:bCs/>
                <w:sz w:val="26"/>
                <w:szCs w:val="26"/>
              </w:rPr>
              <w:t>THÀNH PHỐ CẦN THƠ</w:t>
            </w:r>
          </w:p>
          <w:p w14:paraId="2E75D72D" w14:textId="77777777" w:rsidR="006113A4" w:rsidRPr="007F1535" w:rsidRDefault="006113A4" w:rsidP="006113A4">
            <w:pPr>
              <w:keepLines/>
              <w:snapToGrid w:val="0"/>
              <w:jc w:val="center"/>
              <w:rPr>
                <w:rFonts w:asciiTheme="majorHAnsi" w:hAnsiTheme="majorHAnsi" w:cstheme="majorHAnsi"/>
                <w:b/>
                <w:bCs/>
                <w:sz w:val="26"/>
                <w:szCs w:val="26"/>
              </w:rPr>
            </w:pPr>
            <w:r w:rsidRPr="007F1535">
              <w:rPr>
                <w:rFonts w:asciiTheme="majorHAnsi" w:hAnsiTheme="majorHAnsi" w:cstheme="majorHAnsi"/>
                <w:noProof/>
              </w:rPr>
              <mc:AlternateContent>
                <mc:Choice Requires="wps">
                  <w:drawing>
                    <wp:anchor distT="4294967295" distB="4294967295" distL="114300" distR="114300" simplePos="0" relativeHeight="251669504" behindDoc="0" locked="0" layoutInCell="1" allowOverlap="1" wp14:anchorId="3D7EA48C" wp14:editId="3E7B76EF">
                      <wp:simplePos x="0" y="0"/>
                      <wp:positionH relativeFrom="column">
                        <wp:posOffset>819785</wp:posOffset>
                      </wp:positionH>
                      <wp:positionV relativeFrom="paragraph">
                        <wp:posOffset>41275</wp:posOffset>
                      </wp:positionV>
                      <wp:extent cx="726440" cy="0"/>
                      <wp:effectExtent l="0" t="0" r="19050" b="2286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6440" cy="0"/>
                              </a:xfrm>
                              <a:prstGeom prst="line">
                                <a:avLst/>
                              </a:prstGeom>
                              <a:noFill/>
                              <a:ln w="9360">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5970DFDC" id="Straight Connector 4" o:spid="_x0000_s1026" style="position:absolute;flip:y;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5pt,3.25pt" to="121.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" strokeweight=".26mm">
                      <v:stroke joinstyle="miter"/>
                    </v:line>
                  </w:pict>
                </mc:Fallback>
              </mc:AlternateContent>
            </w:r>
          </w:p>
          <w:p w14:paraId="7F745B6B" w14:textId="7212C8D4" w:rsidR="006113A4" w:rsidRPr="007F1535" w:rsidRDefault="006113A4" w:rsidP="006113A4">
            <w:pPr>
              <w:jc w:val="center"/>
              <w:rPr>
                <w:rFonts w:ascii="Times New Roman" w:hAnsi="Times New Roman"/>
                <w:b/>
                <w:sz w:val="27"/>
                <w:szCs w:val="27"/>
              </w:rPr>
            </w:pPr>
            <w:r w:rsidRPr="007F1535">
              <w:rPr>
                <w:rFonts w:asciiTheme="majorHAnsi" w:hAnsiTheme="majorHAnsi" w:cstheme="majorHAnsi"/>
                <w:sz w:val="27"/>
                <w:szCs w:val="27"/>
              </w:rPr>
              <w:t xml:space="preserve">Số: </w:t>
            </w:r>
            <w:r w:rsidR="001019C3" w:rsidRPr="007F1535">
              <w:rPr>
                <w:rFonts w:asciiTheme="majorHAnsi" w:hAnsiTheme="majorHAnsi" w:cstheme="majorHAnsi"/>
                <w:sz w:val="27"/>
                <w:szCs w:val="27"/>
              </w:rPr>
              <w:t>29</w:t>
            </w:r>
            <w:r w:rsidRPr="007F1535">
              <w:rPr>
                <w:rFonts w:asciiTheme="majorHAnsi" w:hAnsiTheme="majorHAnsi" w:cstheme="majorHAnsi"/>
                <w:sz w:val="27"/>
                <w:szCs w:val="27"/>
              </w:rPr>
              <w:t>/2026/NQ-HĐND</w:t>
            </w:r>
          </w:p>
        </w:tc>
        <w:tc>
          <w:tcPr>
            <w:tcW w:w="5954" w:type="dxa"/>
          </w:tcPr>
          <w:p w14:paraId="6B02EAED" w14:textId="77777777" w:rsidR="006113A4" w:rsidRPr="007F1535" w:rsidRDefault="006113A4" w:rsidP="006113A4">
            <w:pPr>
              <w:keepLines/>
              <w:snapToGrid w:val="0"/>
              <w:ind w:firstLine="173"/>
              <w:jc w:val="center"/>
              <w:rPr>
                <w:rFonts w:asciiTheme="majorHAnsi" w:hAnsiTheme="majorHAnsi" w:cstheme="majorHAnsi"/>
                <w:b/>
                <w:bCs/>
                <w:sz w:val="26"/>
                <w:szCs w:val="26"/>
              </w:rPr>
            </w:pPr>
            <w:r w:rsidRPr="007F1535">
              <w:rPr>
                <w:rFonts w:asciiTheme="majorHAnsi" w:hAnsiTheme="majorHAnsi" w:cstheme="majorHAnsi"/>
                <w:b/>
                <w:bCs/>
                <w:sz w:val="26"/>
                <w:szCs w:val="26"/>
              </w:rPr>
              <w:t>CỘNG HÒA XÃ HỘI CHỦ NGHĨA VIỆT NAM</w:t>
            </w:r>
          </w:p>
          <w:p w14:paraId="69FB6B79" w14:textId="16590A8C" w:rsidR="006113A4" w:rsidRPr="007F1535" w:rsidRDefault="006113A4" w:rsidP="006113A4">
            <w:pPr>
              <w:keepLines/>
              <w:snapToGrid w:val="0"/>
              <w:ind w:firstLine="32"/>
              <w:jc w:val="center"/>
              <w:rPr>
                <w:rFonts w:asciiTheme="majorHAnsi" w:hAnsiTheme="majorHAnsi" w:cstheme="majorHAnsi"/>
                <w:b/>
                <w:bCs/>
                <w:szCs w:val="28"/>
              </w:rPr>
            </w:pPr>
            <w:r w:rsidRPr="007F1535">
              <w:rPr>
                <w:rFonts w:asciiTheme="majorHAnsi" w:hAnsiTheme="majorHAnsi" w:cstheme="majorHAnsi"/>
                <w:b/>
                <w:bCs/>
                <w:szCs w:val="28"/>
              </w:rPr>
              <w:t>Độc lập - Tự do - Hạnh phúc</w:t>
            </w:r>
          </w:p>
          <w:p w14:paraId="6D56F804" w14:textId="70F65DD2" w:rsidR="006113A4" w:rsidRPr="007F1535" w:rsidRDefault="006113A4" w:rsidP="006113A4">
            <w:pPr>
              <w:keepLines/>
              <w:snapToGrid w:val="0"/>
              <w:jc w:val="center"/>
              <w:rPr>
                <w:rFonts w:asciiTheme="majorHAnsi" w:hAnsiTheme="majorHAnsi" w:cstheme="majorHAnsi"/>
                <w:i/>
                <w:iCs/>
                <w:szCs w:val="28"/>
              </w:rPr>
            </w:pPr>
            <w:r w:rsidRPr="007F1535">
              <w:rPr>
                <w:rFonts w:asciiTheme="majorHAnsi" w:hAnsiTheme="majorHAnsi" w:cstheme="majorHAnsi"/>
                <w:noProof/>
              </w:rPr>
              <mc:AlternateContent>
                <mc:Choice Requires="wps">
                  <w:drawing>
                    <wp:anchor distT="4294967295" distB="4294967295" distL="114300" distR="114300" simplePos="0" relativeHeight="251671552" behindDoc="0" locked="0" layoutInCell="1" allowOverlap="1" wp14:anchorId="08084468" wp14:editId="0FCA5D90">
                      <wp:simplePos x="0" y="0"/>
                      <wp:positionH relativeFrom="column">
                        <wp:posOffset>756285</wp:posOffset>
                      </wp:positionH>
                      <wp:positionV relativeFrom="paragraph">
                        <wp:posOffset>32385</wp:posOffset>
                      </wp:positionV>
                      <wp:extent cx="21590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14323AF" id="_x0000_t32" coordsize="21600,21600" o:spt="32" o:oned="t" path="m,l21600,21600e" filled="f">
                      <v:path arrowok="t" fillok="f" o:connecttype="none"/>
                      <o:lock v:ext="edit" shapetype="t"/>
                    </v:shapetype>
                    <v:shape id="Straight Arrow Connector 3" o:spid="_x0000_s1026" type="#_x0000_t32" style="position:absolute;margin-left:59.55pt;margin-top:2.55pt;width:170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"/>
                  </w:pict>
                </mc:Fallback>
              </mc:AlternateContent>
            </w:r>
          </w:p>
          <w:p w14:paraId="2DE40425" w14:textId="16E7D1FA" w:rsidR="006113A4" w:rsidRPr="007F1535" w:rsidRDefault="006113A4" w:rsidP="006113A4">
            <w:pPr>
              <w:jc w:val="center"/>
              <w:rPr>
                <w:rFonts w:ascii="Times New Roman" w:hAnsi="Times New Roman"/>
                <w:b/>
                <w:sz w:val="27"/>
                <w:szCs w:val="27"/>
              </w:rPr>
            </w:pPr>
            <w:r w:rsidRPr="007F1535">
              <w:rPr>
                <w:rFonts w:asciiTheme="majorHAnsi" w:hAnsiTheme="majorHAnsi" w:cstheme="majorHAnsi"/>
                <w:i/>
                <w:iCs/>
                <w:sz w:val="27"/>
                <w:szCs w:val="27"/>
              </w:rPr>
              <w:t xml:space="preserve">Cần Thơ, ngày </w:t>
            </w:r>
            <w:r w:rsidR="00107096" w:rsidRPr="007F1535">
              <w:rPr>
                <w:rFonts w:asciiTheme="majorHAnsi" w:hAnsiTheme="majorHAnsi" w:cstheme="majorHAnsi"/>
                <w:i/>
                <w:iCs/>
                <w:sz w:val="27"/>
                <w:szCs w:val="27"/>
              </w:rPr>
              <w:t>30</w:t>
            </w:r>
            <w:r w:rsidRPr="007F1535">
              <w:rPr>
                <w:rFonts w:asciiTheme="majorHAnsi" w:hAnsiTheme="majorHAnsi" w:cstheme="majorHAnsi"/>
                <w:i/>
                <w:iCs/>
                <w:sz w:val="27"/>
                <w:szCs w:val="27"/>
              </w:rPr>
              <w:t xml:space="preserve"> tháng </w:t>
            </w:r>
            <w:r w:rsidR="00107096" w:rsidRPr="007F1535">
              <w:rPr>
                <w:rFonts w:asciiTheme="majorHAnsi" w:hAnsiTheme="majorHAnsi" w:cstheme="majorHAnsi"/>
                <w:i/>
                <w:iCs/>
                <w:sz w:val="27"/>
                <w:szCs w:val="27"/>
              </w:rPr>
              <w:t>6</w:t>
            </w:r>
            <w:r w:rsidRPr="007F1535">
              <w:rPr>
                <w:rFonts w:asciiTheme="majorHAnsi" w:hAnsiTheme="majorHAnsi" w:cstheme="majorHAnsi"/>
                <w:i/>
                <w:iCs/>
                <w:sz w:val="27"/>
                <w:szCs w:val="27"/>
              </w:rPr>
              <w:t xml:space="preserve"> năm 2026</w:t>
            </w:r>
          </w:p>
        </w:tc>
      </w:tr>
    </w:tbl>
    <w:p w14:paraId="42856FF6" w14:textId="1B82C072" w:rsidR="00324DCE" w:rsidRPr="007F1535" w:rsidRDefault="00324DCE" w:rsidP="00324DCE">
      <w:pPr>
        <w:jc w:val="both"/>
        <w:rPr>
          <w:rFonts w:ascii="Times New Roman" w:hAnsi="Times New Roman"/>
          <w:b/>
          <w:sz w:val="26"/>
          <w:szCs w:val="26"/>
        </w:rPr>
      </w:pPr>
    </w:p>
    <w:p w14:paraId="0CA098E2" w14:textId="77777777" w:rsidR="00DB48F2" w:rsidRPr="007F1535" w:rsidRDefault="00DB48F2" w:rsidP="00DB48F2">
      <w:pPr>
        <w:tabs>
          <w:tab w:val="left" w:pos="3504"/>
        </w:tabs>
        <w:rPr>
          <w:rFonts w:ascii="Times New Roman" w:hAnsi="Times New Roman"/>
          <w:b/>
          <w:sz w:val="14"/>
          <w:szCs w:val="14"/>
        </w:rPr>
      </w:pPr>
      <w:r w:rsidRPr="007F1535">
        <w:rPr>
          <w:rFonts w:ascii="Times New Roman" w:hAnsi="Times New Roman"/>
          <w:b/>
          <w:sz w:val="14"/>
          <w:szCs w:val="14"/>
        </w:rPr>
        <w:tab/>
      </w:r>
    </w:p>
    <w:p w14:paraId="12A46661" w14:textId="384365AE" w:rsidR="00DB48F2" w:rsidRPr="007F1535" w:rsidRDefault="00DB48F2" w:rsidP="00DB48F2">
      <w:pPr>
        <w:tabs>
          <w:tab w:val="left" w:pos="3504"/>
        </w:tabs>
        <w:jc w:val="center"/>
        <w:rPr>
          <w:rFonts w:ascii="Times New Roman" w:hAnsi="Times New Roman"/>
          <w:b/>
          <w:szCs w:val="28"/>
        </w:rPr>
      </w:pPr>
      <w:r w:rsidRPr="007F1535">
        <w:rPr>
          <w:rFonts w:ascii="Times New Roman" w:hAnsi="Times New Roman"/>
          <w:b/>
          <w:szCs w:val="28"/>
        </w:rPr>
        <w:t>NGHỊ QUYẾT</w:t>
      </w:r>
    </w:p>
    <w:p w14:paraId="47F85295" w14:textId="114191ED" w:rsidR="00DB48F2" w:rsidRPr="007F1535" w:rsidRDefault="00DB48F2" w:rsidP="00DB48F2">
      <w:pPr>
        <w:jc w:val="center"/>
        <w:rPr>
          <w:rFonts w:ascii="Times New Roman" w:hAnsi="Times New Roman"/>
          <w:b/>
          <w:szCs w:val="28"/>
        </w:rPr>
      </w:pPr>
      <w:r w:rsidRPr="007F1535">
        <w:rPr>
          <w:rFonts w:ascii="Times New Roman" w:hAnsi="Times New Roman"/>
          <w:b/>
          <w:szCs w:val="28"/>
        </w:rPr>
        <w:t xml:space="preserve">Quy định mức thù lao hàng tháng </w:t>
      </w:r>
      <w:r w:rsidR="0025288C" w:rsidRPr="007F1535">
        <w:rPr>
          <w:rFonts w:ascii="Times New Roman" w:hAnsi="Times New Roman"/>
          <w:b/>
          <w:szCs w:val="28"/>
        </w:rPr>
        <w:t>đối với</w:t>
      </w:r>
      <w:r w:rsidRPr="007F1535">
        <w:rPr>
          <w:rFonts w:ascii="Times New Roman" w:hAnsi="Times New Roman"/>
          <w:b/>
          <w:szCs w:val="28"/>
        </w:rPr>
        <w:t xml:space="preserve"> thành viên Đội công tác xã hội </w:t>
      </w:r>
    </w:p>
    <w:p w14:paraId="1C84F293" w14:textId="77777777" w:rsidR="00DB48F2" w:rsidRPr="007F1535" w:rsidRDefault="00DB48F2" w:rsidP="00DB48F2">
      <w:pPr>
        <w:jc w:val="center"/>
        <w:rPr>
          <w:rFonts w:ascii="Times New Roman" w:hAnsi="Times New Roman"/>
          <w:b/>
          <w:szCs w:val="28"/>
        </w:rPr>
      </w:pPr>
      <w:r w:rsidRPr="007F1535">
        <w:rPr>
          <w:rFonts w:ascii="Times New Roman" w:hAnsi="Times New Roman"/>
          <w:b/>
          <w:szCs w:val="28"/>
        </w:rPr>
        <w:t xml:space="preserve">tình nguyện xã, phường </w:t>
      </w:r>
      <w:r w:rsidRPr="007F1535">
        <w:rPr>
          <w:rFonts w:ascii="Times New Roman" w:hAnsi="Times New Roman"/>
          <w:b/>
          <w:spacing w:val="-2"/>
          <w:szCs w:val="28"/>
        </w:rPr>
        <w:t>trên địa bàn thành phố Cần Thơ</w:t>
      </w:r>
    </w:p>
    <w:p w14:paraId="335AC014" w14:textId="77777777" w:rsidR="00DB48F2" w:rsidRPr="007F1535" w:rsidRDefault="00DB48F2" w:rsidP="00DB48F2">
      <w:pPr>
        <w:jc w:val="both"/>
        <w:rPr>
          <w:rFonts w:ascii="Times New Roman" w:hAnsi="Times New Roman"/>
          <w:spacing w:val="-6"/>
          <w:sz w:val="26"/>
          <w:szCs w:val="26"/>
        </w:rPr>
      </w:pPr>
    </w:p>
    <w:p w14:paraId="3B878E77" w14:textId="77777777" w:rsidR="00DB48F2" w:rsidRPr="007F1535" w:rsidRDefault="00DB48F2" w:rsidP="007F1535">
      <w:pPr>
        <w:pStyle w:val="NormalWeb"/>
        <w:spacing w:before="120" w:beforeAutospacing="0" w:after="0" w:afterAutospacing="0"/>
        <w:ind w:left="34" w:right="6" w:firstLine="533"/>
        <w:jc w:val="both"/>
        <w:rPr>
          <w:i/>
          <w:iCs/>
          <w:sz w:val="28"/>
          <w:szCs w:val="28"/>
        </w:rPr>
      </w:pPr>
      <w:r w:rsidRPr="007F1535">
        <w:rPr>
          <w:i/>
          <w:iCs/>
          <w:sz w:val="28"/>
          <w:szCs w:val="28"/>
        </w:rPr>
        <w:t>Căn cứ Luật Tổ chức chính quyền địa phương số 72/2025/QH15;</w:t>
      </w:r>
    </w:p>
    <w:p w14:paraId="5A7144D8" w14:textId="77777777" w:rsidR="00DB48F2" w:rsidRPr="007F1535" w:rsidRDefault="00DB48F2" w:rsidP="007F1535">
      <w:pPr>
        <w:pStyle w:val="NormalWeb"/>
        <w:spacing w:before="120" w:beforeAutospacing="0" w:after="0" w:afterAutospacing="0"/>
        <w:ind w:left="36" w:right="5" w:firstLine="533"/>
        <w:jc w:val="both"/>
        <w:rPr>
          <w:i/>
          <w:iCs/>
          <w:sz w:val="28"/>
          <w:szCs w:val="28"/>
        </w:rPr>
      </w:pPr>
      <w:r w:rsidRPr="007F1535">
        <w:rPr>
          <w:i/>
          <w:iCs/>
          <w:sz w:val="28"/>
          <w:szCs w:val="28"/>
        </w:rPr>
        <w:t>Căn cứ Luật Ngân sách nhà nước số 89/2025/QH15;</w:t>
      </w:r>
    </w:p>
    <w:p w14:paraId="5DE98A58" w14:textId="088B2A9C" w:rsidR="00723364" w:rsidRPr="007F1535" w:rsidRDefault="00DB48F2" w:rsidP="007F1535">
      <w:pPr>
        <w:spacing w:before="120"/>
        <w:ind w:firstLine="533"/>
        <w:jc w:val="both"/>
        <w:rPr>
          <w:rFonts w:ascii="Times New Roman" w:hAnsi="Times New Roman"/>
          <w:i/>
          <w:szCs w:val="28"/>
        </w:rPr>
      </w:pPr>
      <w:r w:rsidRPr="007F1535">
        <w:rPr>
          <w:rFonts w:ascii="Times New Roman" w:hAnsi="Times New Roman"/>
          <w:i/>
          <w:szCs w:val="28"/>
        </w:rPr>
        <w:t>Căn cứ Thông tư liên tịch số 24/2012/TTLT-BLĐTBXH-BNV-BTC</w:t>
      </w:r>
      <w:r w:rsidRPr="007F1535">
        <w:rPr>
          <w:rFonts w:ascii="Times New Roman" w:hAnsi="Times New Roman"/>
          <w:i/>
          <w:szCs w:val="28"/>
          <w:lang w:val="vi-VN"/>
        </w:rPr>
        <w:t xml:space="preserve"> của </w:t>
      </w:r>
      <w:r w:rsidR="00E551D9" w:rsidRPr="007F1535">
        <w:rPr>
          <w:rFonts w:ascii="Times New Roman" w:hAnsi="Times New Roman"/>
          <w:i/>
          <w:szCs w:val="28"/>
        </w:rPr>
        <w:t xml:space="preserve">Bộ trưởng </w:t>
      </w:r>
      <w:r w:rsidRPr="007F1535">
        <w:rPr>
          <w:rFonts w:ascii="Times New Roman" w:hAnsi="Times New Roman"/>
          <w:i/>
          <w:szCs w:val="28"/>
        </w:rPr>
        <w:t xml:space="preserve">Bộ Lao động - Thương binh và Xã hội, Bộ Nội vụ, Bộ Tài chính quy định về thành lập, giải thể, tổ chức hoạt động và </w:t>
      </w:r>
      <w:r w:rsidRPr="007F1535">
        <w:rPr>
          <w:rFonts w:ascii="Times New Roman Italic" w:hAnsi="Times New Roman Italic"/>
          <w:i/>
          <w:spacing w:val="-4"/>
          <w:szCs w:val="28"/>
        </w:rPr>
        <w:t>chế độ, chính sách đối với Đội công tác xã hội tình nguyện tại xã, phường, thị trấn;</w:t>
      </w:r>
    </w:p>
    <w:p w14:paraId="105CD456" w14:textId="0CCCE5F8" w:rsidR="00DB48F2" w:rsidRPr="007F1535" w:rsidRDefault="00DB48F2" w:rsidP="007F1535">
      <w:pPr>
        <w:spacing w:before="120"/>
        <w:ind w:firstLine="533"/>
        <w:jc w:val="both"/>
        <w:rPr>
          <w:rFonts w:ascii="Times New Roman" w:hAnsi="Times New Roman"/>
          <w:i/>
          <w:szCs w:val="28"/>
        </w:rPr>
      </w:pPr>
      <w:r w:rsidRPr="007F1535">
        <w:rPr>
          <w:rFonts w:ascii="Times New Roman" w:hAnsi="Times New Roman"/>
          <w:i/>
          <w:iCs/>
          <w:szCs w:val="28"/>
        </w:rPr>
        <w:t>Xét Tờ trình số 401 /TTr-UBND ngày 10 tháng 6 năm 2026 của Ủy ban nhân dân thành phố dự thảo Nghị quyết q</w:t>
      </w:r>
      <w:r w:rsidRPr="007F1535">
        <w:rPr>
          <w:rFonts w:ascii="Times New Roman" w:hAnsi="Times New Roman"/>
          <w:i/>
          <w:szCs w:val="28"/>
        </w:rPr>
        <w:t>uy định chế độ thù lao hàng tháng cho thành viên Đội công tác xã hội tình nguyện xã, phường trên địa bàn thành phố Cần Thơ; Báo cáo thẩm tra của Ban Văn hóa - Xã hội Hội đồng nhân dân thành phố; ý kiến thảo luận của đại biểu Hội đồng nhân dân tại kỳ họp;</w:t>
      </w:r>
    </w:p>
    <w:p w14:paraId="544AB458" w14:textId="5E005FF4" w:rsidR="00DB48F2" w:rsidRPr="007F1535" w:rsidRDefault="00DB48F2" w:rsidP="007F1535">
      <w:pPr>
        <w:spacing w:before="120"/>
        <w:ind w:firstLine="533"/>
        <w:jc w:val="both"/>
        <w:rPr>
          <w:rFonts w:ascii="Times New Roman" w:hAnsi="Times New Roman"/>
          <w:szCs w:val="28"/>
        </w:rPr>
      </w:pPr>
      <w:r w:rsidRPr="007F1535">
        <w:rPr>
          <w:rFonts w:ascii="Times New Roman" w:hAnsi="Times New Roman"/>
          <w:i/>
          <w:szCs w:val="28"/>
        </w:rPr>
        <w:t xml:space="preserve">Hội đồng nhân dân ban hành Nghị quyết quy định mức thù lao hàng tháng </w:t>
      </w:r>
      <w:r w:rsidR="0025288C" w:rsidRPr="007F1535">
        <w:rPr>
          <w:rFonts w:ascii="Times New Roman" w:hAnsi="Times New Roman" w:hint="eastAsia"/>
          <w:i/>
          <w:szCs w:val="28"/>
        </w:rPr>
        <w:t>đ</w:t>
      </w:r>
      <w:r w:rsidR="0025288C" w:rsidRPr="007F1535">
        <w:rPr>
          <w:rFonts w:ascii="Times New Roman" w:hAnsi="Times New Roman"/>
          <w:i/>
          <w:szCs w:val="28"/>
        </w:rPr>
        <w:t>ối với</w:t>
      </w:r>
      <w:r w:rsidRPr="007F1535">
        <w:rPr>
          <w:rFonts w:ascii="Times New Roman" w:hAnsi="Times New Roman"/>
          <w:i/>
          <w:szCs w:val="28"/>
        </w:rPr>
        <w:t xml:space="preserve"> thành viên Đội công tác xã hội tình nguyện xã, phường trên địa bàn thành phố Cần Thơ.</w:t>
      </w:r>
    </w:p>
    <w:p w14:paraId="50F56A49" w14:textId="77777777" w:rsidR="00DB48F2" w:rsidRPr="007F1535" w:rsidRDefault="00DB48F2" w:rsidP="007F1535">
      <w:pPr>
        <w:shd w:val="clear" w:color="auto" w:fill="FFFFFF"/>
        <w:spacing w:before="120"/>
        <w:ind w:firstLine="533"/>
        <w:jc w:val="both"/>
        <w:rPr>
          <w:rFonts w:ascii="Times New Roman" w:hAnsi="Times New Roman"/>
          <w:szCs w:val="28"/>
        </w:rPr>
      </w:pPr>
      <w:r w:rsidRPr="007F1535">
        <w:rPr>
          <w:rFonts w:ascii="Times New Roman" w:hAnsi="Times New Roman"/>
          <w:b/>
          <w:bCs/>
          <w:szCs w:val="28"/>
          <w:lang w:val="vi-VN"/>
        </w:rPr>
        <w:t>Điều 1. </w:t>
      </w:r>
      <w:r w:rsidRPr="007F1535">
        <w:rPr>
          <w:rFonts w:ascii="Times New Roman" w:hAnsi="Times New Roman"/>
          <w:b/>
          <w:bCs/>
          <w:szCs w:val="28"/>
          <w:lang w:val="sv-SE"/>
        </w:rPr>
        <w:t>Phạm vi điều chỉnh và đối tượng áp dụng</w:t>
      </w:r>
    </w:p>
    <w:p w14:paraId="71FB55F2" w14:textId="77777777" w:rsidR="00DB48F2" w:rsidRPr="007F1535" w:rsidRDefault="00DB48F2" w:rsidP="007F1535">
      <w:pPr>
        <w:shd w:val="clear" w:color="auto" w:fill="FFFFFF"/>
        <w:spacing w:before="120"/>
        <w:ind w:firstLine="533"/>
        <w:jc w:val="both"/>
        <w:rPr>
          <w:rFonts w:ascii="Times New Roman" w:hAnsi="Times New Roman"/>
          <w:szCs w:val="28"/>
        </w:rPr>
      </w:pPr>
      <w:r w:rsidRPr="007F1535">
        <w:rPr>
          <w:rFonts w:ascii="Times New Roman" w:hAnsi="Times New Roman"/>
          <w:szCs w:val="28"/>
          <w:lang w:val="nl-NL"/>
        </w:rPr>
        <w:t>1. Phạm vi điều chỉnh</w:t>
      </w:r>
    </w:p>
    <w:p w14:paraId="521D268A" w14:textId="771D2E77" w:rsidR="00DB48F2" w:rsidRPr="007F1535" w:rsidRDefault="00DB48F2" w:rsidP="007F1535">
      <w:pPr>
        <w:spacing w:before="120"/>
        <w:ind w:firstLine="533"/>
        <w:jc w:val="both"/>
        <w:rPr>
          <w:rFonts w:ascii="Times New Roman" w:hAnsi="Times New Roman"/>
          <w:iCs/>
          <w:szCs w:val="28"/>
          <w:lang w:val="x-none"/>
        </w:rPr>
      </w:pPr>
      <w:r w:rsidRPr="007F1535">
        <w:rPr>
          <w:rFonts w:ascii="Times New Roman" w:hAnsi="Times New Roman"/>
          <w:iCs/>
          <w:szCs w:val="28"/>
          <w:lang w:val="x-none"/>
        </w:rPr>
        <w:t xml:space="preserve">Nghị quyết này quy định </w:t>
      </w:r>
      <w:r w:rsidRPr="007F1535">
        <w:rPr>
          <w:rFonts w:ascii="Times New Roman" w:hAnsi="Times New Roman"/>
          <w:iCs/>
          <w:szCs w:val="28"/>
        </w:rPr>
        <w:t xml:space="preserve">mức thù lao hàng tháng </w:t>
      </w:r>
      <w:r w:rsidR="0025288C" w:rsidRPr="007F1535">
        <w:rPr>
          <w:rFonts w:ascii="Times New Roman" w:hAnsi="Times New Roman" w:hint="eastAsia"/>
          <w:iCs/>
          <w:szCs w:val="28"/>
        </w:rPr>
        <w:t>đ</w:t>
      </w:r>
      <w:r w:rsidR="0025288C" w:rsidRPr="007F1535">
        <w:rPr>
          <w:rFonts w:ascii="Times New Roman" w:hAnsi="Times New Roman"/>
          <w:iCs/>
          <w:szCs w:val="28"/>
        </w:rPr>
        <w:t>ối với</w:t>
      </w:r>
      <w:r w:rsidRPr="007F1535">
        <w:rPr>
          <w:rFonts w:ascii="Times New Roman" w:hAnsi="Times New Roman"/>
          <w:iCs/>
          <w:szCs w:val="28"/>
        </w:rPr>
        <w:t xml:space="preserve"> thành viên</w:t>
      </w:r>
      <w:r w:rsidRPr="007F1535">
        <w:rPr>
          <w:rFonts w:ascii="Times New Roman" w:hAnsi="Times New Roman"/>
          <w:iCs/>
          <w:szCs w:val="28"/>
          <w:lang w:val="x-none"/>
        </w:rPr>
        <w:t xml:space="preserve"> </w:t>
      </w:r>
      <w:r w:rsidRPr="007F1535">
        <w:rPr>
          <w:rFonts w:ascii="Times New Roman" w:hAnsi="Times New Roman"/>
          <w:bCs/>
          <w:iCs/>
          <w:szCs w:val="28"/>
        </w:rPr>
        <w:t>Đội công tác xã hội tình nguyện xã, phường</w:t>
      </w:r>
      <w:r w:rsidRPr="007F1535">
        <w:rPr>
          <w:rFonts w:ascii="Times New Roman" w:hAnsi="Times New Roman"/>
          <w:iCs/>
          <w:szCs w:val="28"/>
        </w:rPr>
        <w:t xml:space="preserve"> </w:t>
      </w:r>
      <w:r w:rsidRPr="007F1535">
        <w:rPr>
          <w:rFonts w:ascii="Times New Roman" w:hAnsi="Times New Roman"/>
          <w:iCs/>
          <w:szCs w:val="28"/>
          <w:lang w:val="x-none"/>
        </w:rPr>
        <w:t>trên địa bàn thành phố Cần Thơ</w:t>
      </w:r>
      <w:r w:rsidRPr="007F1535">
        <w:rPr>
          <w:rFonts w:ascii="Times New Roman" w:hAnsi="Times New Roman"/>
          <w:bCs/>
          <w:iCs/>
          <w:szCs w:val="28"/>
          <w:lang w:val="x-none"/>
        </w:rPr>
        <w:t>.</w:t>
      </w:r>
    </w:p>
    <w:p w14:paraId="435C5F43" w14:textId="77777777" w:rsidR="00DB48F2" w:rsidRPr="007F1535" w:rsidRDefault="00DB48F2" w:rsidP="007F1535">
      <w:pPr>
        <w:shd w:val="clear" w:color="auto" w:fill="FFFFFF"/>
        <w:spacing w:before="120"/>
        <w:ind w:firstLine="533"/>
        <w:jc w:val="both"/>
        <w:rPr>
          <w:rFonts w:ascii="Times New Roman" w:hAnsi="Times New Roman"/>
          <w:szCs w:val="28"/>
        </w:rPr>
      </w:pPr>
      <w:r w:rsidRPr="007F1535">
        <w:rPr>
          <w:rFonts w:ascii="Times New Roman" w:hAnsi="Times New Roman"/>
          <w:szCs w:val="28"/>
          <w:lang w:val="nl-NL"/>
        </w:rPr>
        <w:t>2. Đối tượng áp dụng</w:t>
      </w:r>
    </w:p>
    <w:p w14:paraId="49BF7318" w14:textId="77777777" w:rsidR="00DB48F2" w:rsidRPr="007F1535" w:rsidRDefault="00DB48F2" w:rsidP="007F1535">
      <w:pPr>
        <w:pStyle w:val="NormalWeb"/>
        <w:shd w:val="clear" w:color="auto" w:fill="FFFFFF"/>
        <w:spacing w:before="120" w:beforeAutospacing="0" w:after="0" w:afterAutospacing="0"/>
        <w:ind w:firstLine="533"/>
        <w:jc w:val="both"/>
        <w:rPr>
          <w:sz w:val="28"/>
          <w:szCs w:val="28"/>
          <w:lang w:val="vi-VN"/>
        </w:rPr>
      </w:pPr>
      <w:r w:rsidRPr="007F1535">
        <w:rPr>
          <w:sz w:val="28"/>
          <w:szCs w:val="28"/>
        </w:rPr>
        <w:t xml:space="preserve">a) </w:t>
      </w:r>
      <w:r w:rsidRPr="007F1535">
        <w:rPr>
          <w:sz w:val="28"/>
          <w:szCs w:val="28"/>
          <w:lang w:val="vi-VN"/>
        </w:rPr>
        <w:t>T</w:t>
      </w:r>
      <w:r w:rsidRPr="007F1535">
        <w:rPr>
          <w:sz w:val="28"/>
          <w:szCs w:val="28"/>
        </w:rPr>
        <w:t xml:space="preserve">hành viên Đội </w:t>
      </w:r>
      <w:r w:rsidRPr="007F1535">
        <w:rPr>
          <w:bCs/>
          <w:iCs/>
          <w:sz w:val="28"/>
          <w:szCs w:val="28"/>
        </w:rPr>
        <w:t xml:space="preserve">công tác xã hội </w:t>
      </w:r>
      <w:r w:rsidRPr="007F1535">
        <w:rPr>
          <w:sz w:val="28"/>
          <w:szCs w:val="28"/>
        </w:rPr>
        <w:t>tình nguyện</w:t>
      </w:r>
      <w:r w:rsidRPr="007F1535">
        <w:rPr>
          <w:sz w:val="28"/>
          <w:szCs w:val="28"/>
          <w:lang w:val="vi-VN"/>
        </w:rPr>
        <w:t xml:space="preserve"> xã, phường trên địa bàn thành phố Cần Thơ.</w:t>
      </w:r>
    </w:p>
    <w:p w14:paraId="50AF2CD2" w14:textId="77777777" w:rsidR="00DB48F2" w:rsidRPr="007F1535" w:rsidRDefault="00DB48F2" w:rsidP="007F1535">
      <w:pPr>
        <w:pStyle w:val="NormalWeb"/>
        <w:shd w:val="clear" w:color="auto" w:fill="FFFFFF"/>
        <w:spacing w:before="120" w:beforeAutospacing="0" w:after="0" w:afterAutospacing="0"/>
        <w:ind w:firstLine="533"/>
        <w:jc w:val="both"/>
        <w:rPr>
          <w:b/>
          <w:sz w:val="28"/>
          <w:szCs w:val="28"/>
        </w:rPr>
      </w:pPr>
      <w:r w:rsidRPr="007F1535">
        <w:rPr>
          <w:sz w:val="28"/>
          <w:szCs w:val="28"/>
        </w:rPr>
        <w:t>b) Các cơ quan, tổ chức, cá nhân có liên quan</w:t>
      </w:r>
      <w:r w:rsidRPr="002462D5">
        <w:rPr>
          <w:bCs/>
          <w:sz w:val="28"/>
          <w:szCs w:val="28"/>
        </w:rPr>
        <w:t>.</w:t>
      </w:r>
      <w:r w:rsidRPr="007F1535">
        <w:rPr>
          <w:b/>
          <w:sz w:val="28"/>
          <w:szCs w:val="28"/>
        </w:rPr>
        <w:t xml:space="preserve"> </w:t>
      </w:r>
    </w:p>
    <w:p w14:paraId="6B574A9B" w14:textId="77777777" w:rsidR="00DB48F2" w:rsidRPr="007F1535" w:rsidRDefault="00DB48F2" w:rsidP="007F1535">
      <w:pPr>
        <w:pStyle w:val="NormalWeb"/>
        <w:shd w:val="clear" w:color="auto" w:fill="FFFFFF"/>
        <w:spacing w:before="120" w:beforeAutospacing="0" w:after="0" w:afterAutospacing="0"/>
        <w:ind w:firstLine="533"/>
        <w:jc w:val="both"/>
        <w:rPr>
          <w:b/>
          <w:sz w:val="28"/>
          <w:szCs w:val="28"/>
          <w:lang w:val="x-none"/>
        </w:rPr>
      </w:pPr>
      <w:r w:rsidRPr="007F1535">
        <w:rPr>
          <w:b/>
          <w:sz w:val="28"/>
          <w:szCs w:val="28"/>
        </w:rPr>
        <w:t>Điều 2. M</w:t>
      </w:r>
      <w:r w:rsidRPr="007F1535">
        <w:rPr>
          <w:b/>
          <w:bCs/>
          <w:iCs/>
          <w:sz w:val="28"/>
          <w:szCs w:val="28"/>
        </w:rPr>
        <w:t xml:space="preserve">ức thù lao hàng tháng </w:t>
      </w:r>
    </w:p>
    <w:p w14:paraId="0ED5FFBE" w14:textId="77777777" w:rsidR="00DB48F2" w:rsidRPr="007F1535" w:rsidRDefault="00DB48F2" w:rsidP="007F1535">
      <w:pPr>
        <w:spacing w:before="120"/>
        <w:ind w:firstLine="533"/>
        <w:jc w:val="both"/>
        <w:rPr>
          <w:rFonts w:ascii="Times New Roman" w:hAnsi="Times New Roman"/>
          <w:bCs/>
          <w:szCs w:val="28"/>
          <w:lang w:val="vi-VN"/>
        </w:rPr>
      </w:pPr>
      <w:r w:rsidRPr="007F1535">
        <w:rPr>
          <w:rFonts w:ascii="Times New Roman" w:hAnsi="Times New Roman"/>
          <w:bCs/>
          <w:szCs w:val="28"/>
        </w:rPr>
        <w:t xml:space="preserve">1. Đội trưởng là 0,6 </w:t>
      </w:r>
      <w:r w:rsidRPr="007F1535">
        <w:rPr>
          <w:rFonts w:ascii="Times New Roman" w:hAnsi="Times New Roman"/>
          <w:bCs/>
          <w:szCs w:val="28"/>
          <w:lang w:val="vi-VN"/>
        </w:rPr>
        <w:t xml:space="preserve">lần </w:t>
      </w:r>
      <w:r w:rsidRPr="007F1535">
        <w:rPr>
          <w:rFonts w:ascii="Times New Roman" w:hAnsi="Times New Roman"/>
          <w:bCs/>
          <w:szCs w:val="28"/>
        </w:rPr>
        <w:t>mức lương cơ sở</w:t>
      </w:r>
      <w:r w:rsidRPr="007F1535">
        <w:rPr>
          <w:rFonts w:ascii="Times New Roman" w:hAnsi="Times New Roman"/>
          <w:bCs/>
          <w:szCs w:val="28"/>
          <w:lang w:val="vi-VN"/>
        </w:rPr>
        <w:t>.</w:t>
      </w:r>
    </w:p>
    <w:p w14:paraId="42C0D0FF" w14:textId="77777777" w:rsidR="00DB48F2" w:rsidRPr="007F1535" w:rsidRDefault="00DB48F2" w:rsidP="007F1535">
      <w:pPr>
        <w:spacing w:before="120"/>
        <w:ind w:firstLine="533"/>
        <w:jc w:val="both"/>
        <w:rPr>
          <w:rFonts w:ascii="Times New Roman" w:hAnsi="Times New Roman"/>
          <w:bCs/>
          <w:szCs w:val="28"/>
          <w:lang w:val="vi-VN"/>
        </w:rPr>
      </w:pPr>
      <w:r w:rsidRPr="007F1535">
        <w:rPr>
          <w:rFonts w:ascii="Times New Roman" w:hAnsi="Times New Roman"/>
          <w:bCs/>
          <w:szCs w:val="28"/>
        </w:rPr>
        <w:t>2. Đội phó là 0,5</w:t>
      </w:r>
      <w:r w:rsidRPr="007F1535">
        <w:rPr>
          <w:rFonts w:ascii="Times New Roman" w:hAnsi="Times New Roman"/>
          <w:bCs/>
          <w:szCs w:val="28"/>
          <w:lang w:val="vi-VN"/>
        </w:rPr>
        <w:t xml:space="preserve"> lần </w:t>
      </w:r>
      <w:r w:rsidRPr="007F1535">
        <w:rPr>
          <w:rFonts w:ascii="Times New Roman" w:hAnsi="Times New Roman"/>
          <w:bCs/>
          <w:szCs w:val="28"/>
        </w:rPr>
        <w:t>mức lương cơ sở</w:t>
      </w:r>
      <w:r w:rsidRPr="007F1535">
        <w:rPr>
          <w:rFonts w:ascii="Times New Roman" w:hAnsi="Times New Roman"/>
          <w:bCs/>
          <w:szCs w:val="28"/>
          <w:lang w:val="vi-VN"/>
        </w:rPr>
        <w:t>.</w:t>
      </w:r>
    </w:p>
    <w:p w14:paraId="7A1EB095" w14:textId="77777777" w:rsidR="00DB48F2" w:rsidRPr="007F1535" w:rsidRDefault="00DB48F2" w:rsidP="007F1535">
      <w:pPr>
        <w:spacing w:before="120"/>
        <w:ind w:firstLine="533"/>
        <w:jc w:val="both"/>
        <w:rPr>
          <w:rFonts w:ascii="Times New Roman" w:hAnsi="Times New Roman"/>
          <w:b/>
          <w:szCs w:val="28"/>
          <w:lang w:val="vi-VN"/>
        </w:rPr>
      </w:pPr>
      <w:r w:rsidRPr="007F1535">
        <w:rPr>
          <w:rFonts w:ascii="Times New Roman" w:hAnsi="Times New Roman"/>
          <w:bCs/>
          <w:szCs w:val="28"/>
        </w:rPr>
        <w:t>3. Thành viên là 0,4</w:t>
      </w:r>
      <w:r w:rsidRPr="007F1535">
        <w:rPr>
          <w:rFonts w:ascii="Times New Roman" w:hAnsi="Times New Roman"/>
          <w:bCs/>
          <w:szCs w:val="28"/>
          <w:lang w:val="vi-VN"/>
        </w:rPr>
        <w:t xml:space="preserve"> lần </w:t>
      </w:r>
      <w:r w:rsidRPr="007F1535">
        <w:rPr>
          <w:rFonts w:ascii="Times New Roman" w:hAnsi="Times New Roman"/>
          <w:bCs/>
          <w:szCs w:val="28"/>
        </w:rPr>
        <w:t>mức lương cơ sở</w:t>
      </w:r>
      <w:r w:rsidRPr="00596160">
        <w:rPr>
          <w:rFonts w:ascii="Times New Roman" w:hAnsi="Times New Roman"/>
          <w:bCs/>
          <w:szCs w:val="28"/>
          <w:lang w:val="vi-VN"/>
        </w:rPr>
        <w:t>.</w:t>
      </w:r>
    </w:p>
    <w:p w14:paraId="06693E31" w14:textId="3E0320B8" w:rsidR="00DB48F2" w:rsidRPr="007F1535" w:rsidRDefault="00DB48F2" w:rsidP="007F1535">
      <w:pPr>
        <w:spacing w:before="120"/>
        <w:ind w:firstLine="533"/>
        <w:jc w:val="both"/>
        <w:rPr>
          <w:rFonts w:ascii="Times New Roman" w:hAnsi="Times New Roman"/>
          <w:b/>
          <w:szCs w:val="28"/>
        </w:rPr>
      </w:pPr>
      <w:r w:rsidRPr="007F1535">
        <w:rPr>
          <w:rFonts w:ascii="Times New Roman" w:hAnsi="Times New Roman"/>
          <w:b/>
          <w:szCs w:val="28"/>
        </w:rPr>
        <w:t>Điều 3. Nguồn kinh phí thực hiện</w:t>
      </w:r>
    </w:p>
    <w:p w14:paraId="0E838D3C" w14:textId="77777777" w:rsidR="00DB48F2" w:rsidRPr="007F1535" w:rsidRDefault="00DB48F2" w:rsidP="007F1535">
      <w:pPr>
        <w:tabs>
          <w:tab w:val="center" w:pos="5037"/>
        </w:tabs>
        <w:spacing w:before="120"/>
        <w:ind w:firstLine="533"/>
        <w:jc w:val="both"/>
        <w:rPr>
          <w:rFonts w:ascii="Times New Roman" w:hAnsi="Times New Roman"/>
          <w:bCs/>
          <w:szCs w:val="28"/>
          <w:lang w:val="vi-VN"/>
        </w:rPr>
      </w:pPr>
      <w:r w:rsidRPr="007F1535">
        <w:rPr>
          <w:rFonts w:ascii="Times New Roman" w:hAnsi="Times New Roman"/>
          <w:bCs/>
          <w:szCs w:val="28"/>
        </w:rPr>
        <w:t>Kinh phí thực hiện được bố trí từ</w:t>
      </w:r>
      <w:r w:rsidRPr="007F1535">
        <w:rPr>
          <w:rFonts w:ascii="Times New Roman" w:hAnsi="Times New Roman"/>
          <w:bCs/>
          <w:szCs w:val="28"/>
          <w:lang w:val="vi-VN"/>
        </w:rPr>
        <w:t xml:space="preserve"> nguồn</w:t>
      </w:r>
      <w:r w:rsidRPr="007F1535">
        <w:rPr>
          <w:rFonts w:ascii="Times New Roman" w:hAnsi="Times New Roman"/>
          <w:bCs/>
          <w:szCs w:val="28"/>
        </w:rPr>
        <w:t xml:space="preserve"> </w:t>
      </w:r>
      <w:bookmarkStart w:id="0" w:name="_Hlk219707073"/>
      <w:r w:rsidRPr="007F1535">
        <w:rPr>
          <w:rFonts w:ascii="Times New Roman" w:hAnsi="Times New Roman"/>
          <w:bCs/>
          <w:szCs w:val="28"/>
        </w:rPr>
        <w:t>ngân sách</w:t>
      </w:r>
      <w:r w:rsidRPr="007F1535">
        <w:rPr>
          <w:rFonts w:ascii="Times New Roman" w:hAnsi="Times New Roman"/>
          <w:bCs/>
          <w:szCs w:val="28"/>
          <w:lang w:val="vi-VN"/>
        </w:rPr>
        <w:t xml:space="preserve"> địa phương </w:t>
      </w:r>
      <w:r w:rsidRPr="007F1535">
        <w:rPr>
          <w:rFonts w:ascii="Times New Roman" w:hAnsi="Times New Roman"/>
          <w:bCs/>
          <w:szCs w:val="28"/>
        </w:rPr>
        <w:t>theo phân cấp</w:t>
      </w:r>
      <w:r w:rsidRPr="007F1535">
        <w:rPr>
          <w:rFonts w:ascii="Times New Roman" w:hAnsi="Times New Roman"/>
          <w:bCs/>
          <w:szCs w:val="28"/>
          <w:lang w:val="vi-VN"/>
        </w:rPr>
        <w:t xml:space="preserve"> của Luật </w:t>
      </w:r>
      <w:r w:rsidRPr="007F1535">
        <w:rPr>
          <w:rFonts w:ascii="Times New Roman" w:hAnsi="Times New Roman"/>
          <w:bCs/>
          <w:szCs w:val="28"/>
        </w:rPr>
        <w:t xml:space="preserve">ngân sách nhà nước </w:t>
      </w:r>
      <w:r w:rsidRPr="007F1535">
        <w:rPr>
          <w:rFonts w:ascii="Times New Roman" w:hAnsi="Times New Roman"/>
          <w:bCs/>
          <w:szCs w:val="28"/>
          <w:lang w:val="vi-VN"/>
        </w:rPr>
        <w:t>và các văn bản hướng dẫn thi hành.</w:t>
      </w:r>
    </w:p>
    <w:bookmarkEnd w:id="0"/>
    <w:p w14:paraId="67CDE972" w14:textId="77777777" w:rsidR="00DB48F2" w:rsidRPr="007F1535" w:rsidRDefault="00DB48F2" w:rsidP="007F1535">
      <w:pPr>
        <w:tabs>
          <w:tab w:val="center" w:pos="5037"/>
        </w:tabs>
        <w:spacing w:before="120"/>
        <w:ind w:firstLine="533"/>
        <w:jc w:val="both"/>
        <w:rPr>
          <w:rFonts w:ascii="Times New Roman" w:hAnsi="Times New Roman"/>
          <w:b/>
          <w:szCs w:val="28"/>
        </w:rPr>
      </w:pPr>
      <w:r w:rsidRPr="007F1535">
        <w:rPr>
          <w:rFonts w:ascii="Times New Roman" w:hAnsi="Times New Roman"/>
          <w:b/>
          <w:szCs w:val="28"/>
        </w:rPr>
        <w:lastRenderedPageBreak/>
        <w:t>Điều 4.</w:t>
      </w:r>
      <w:r w:rsidRPr="007F1535">
        <w:rPr>
          <w:rFonts w:ascii="Times New Roman" w:hAnsi="Times New Roman"/>
          <w:b/>
          <w:szCs w:val="28"/>
          <w:lang w:val="vi-VN"/>
        </w:rPr>
        <w:t xml:space="preserve"> Tổ chức thực hiện</w:t>
      </w:r>
      <w:r w:rsidRPr="007F1535">
        <w:rPr>
          <w:rFonts w:ascii="Times New Roman" w:hAnsi="Times New Roman"/>
          <w:b/>
          <w:szCs w:val="28"/>
        </w:rPr>
        <w:tab/>
      </w:r>
    </w:p>
    <w:p w14:paraId="6181B286" w14:textId="57DC95EE" w:rsidR="00DB48F2" w:rsidRPr="007F1535" w:rsidRDefault="00DB48F2" w:rsidP="007F1535">
      <w:pPr>
        <w:spacing w:before="120"/>
        <w:ind w:firstLine="533"/>
        <w:jc w:val="both"/>
        <w:rPr>
          <w:rFonts w:ascii="Times New Roman" w:hAnsi="Times New Roman"/>
          <w:szCs w:val="28"/>
        </w:rPr>
      </w:pPr>
      <w:r w:rsidRPr="007F1535">
        <w:rPr>
          <w:rFonts w:ascii="Times New Roman" w:hAnsi="Times New Roman"/>
          <w:szCs w:val="28"/>
        </w:rPr>
        <w:t>1. Hội đồng nhân dân giao Ủy ban nhân dân thành phố tổ chức thực hiện Nghị quyết này theo chức năng, nhiệm vụ, quyền hạn được pháp luật quy định.</w:t>
      </w:r>
    </w:p>
    <w:p w14:paraId="47AA9F0A" w14:textId="274255A9" w:rsidR="00DB48F2" w:rsidRPr="007F1535" w:rsidRDefault="00DB48F2" w:rsidP="007F1535">
      <w:pPr>
        <w:spacing w:before="120"/>
        <w:ind w:firstLine="533"/>
        <w:jc w:val="both"/>
        <w:rPr>
          <w:rFonts w:ascii="Times New Roman" w:hAnsi="Times New Roman"/>
          <w:szCs w:val="28"/>
        </w:rPr>
      </w:pPr>
      <w:r w:rsidRPr="007F1535">
        <w:rPr>
          <w:rFonts w:ascii="Times New Roman" w:hAnsi="Times New Roman"/>
          <w:szCs w:val="28"/>
        </w:rPr>
        <w:t>2. Hội đồng nhân dân giao Thường trực Hội đồng nhân dân, các của Ban Hội đồng nhân dân, Tổ đại biểu Hội đồng nhân dân và đại biểu Hội đồng nhân dân thành phố giám sát việc thực hiện Nghị quyết.</w:t>
      </w:r>
    </w:p>
    <w:p w14:paraId="77A40CBC" w14:textId="77777777" w:rsidR="00DB48F2" w:rsidRPr="007F1535" w:rsidRDefault="00DB48F2" w:rsidP="007F1535">
      <w:pPr>
        <w:spacing w:before="120"/>
        <w:ind w:firstLine="533"/>
        <w:jc w:val="both"/>
        <w:rPr>
          <w:rFonts w:ascii="Times New Roman" w:hAnsi="Times New Roman"/>
          <w:szCs w:val="28"/>
        </w:rPr>
      </w:pPr>
      <w:r w:rsidRPr="007F1535">
        <w:rPr>
          <w:rFonts w:ascii="Times New Roman" w:hAnsi="Times New Roman"/>
          <w:b/>
          <w:szCs w:val="28"/>
        </w:rPr>
        <w:t>Điều 5. Hiệu lực thi hành</w:t>
      </w:r>
    </w:p>
    <w:p w14:paraId="6B897AC9" w14:textId="77777777" w:rsidR="00DB48F2" w:rsidRPr="007F1535" w:rsidRDefault="00DB48F2" w:rsidP="007F1535">
      <w:pPr>
        <w:spacing w:before="120"/>
        <w:ind w:firstLine="533"/>
        <w:jc w:val="both"/>
        <w:rPr>
          <w:rFonts w:ascii="Times New Roman" w:hAnsi="Times New Roman"/>
          <w:bCs/>
          <w:szCs w:val="28"/>
        </w:rPr>
      </w:pPr>
      <w:r w:rsidRPr="007F1535">
        <w:rPr>
          <w:rFonts w:ascii="Times New Roman" w:hAnsi="Times New Roman"/>
          <w:bCs/>
          <w:szCs w:val="28"/>
        </w:rPr>
        <w:t>1. Nghị quyết này có hiệu lực thi hành kể từ ngày 30 tháng 6 năm 2026.</w:t>
      </w:r>
    </w:p>
    <w:p w14:paraId="14385FD7" w14:textId="5D17FD02" w:rsidR="00DB48F2" w:rsidRPr="007F1535" w:rsidRDefault="00DB48F2" w:rsidP="007F1535">
      <w:pPr>
        <w:spacing w:before="120"/>
        <w:ind w:firstLine="533"/>
        <w:jc w:val="both"/>
        <w:rPr>
          <w:rFonts w:ascii="Times New Roman" w:hAnsi="Times New Roman"/>
          <w:bCs/>
          <w:szCs w:val="28"/>
        </w:rPr>
      </w:pPr>
      <w:r w:rsidRPr="007F1535">
        <w:rPr>
          <w:rFonts w:ascii="Times New Roman" w:hAnsi="Times New Roman"/>
          <w:szCs w:val="28"/>
        </w:rPr>
        <w:t>2. Nghị quyết số 07/2013/NQ-HĐND ngày 05 tháng 7 năm 2013 của Hội đồng nhân dân thành phố Cần Thơ về việc quy định một số chế độ đối với Đội công tác xã hội tình nguyện ở xã, phường, thị trấn</w:t>
      </w:r>
      <w:r w:rsidRPr="007F1535">
        <w:rPr>
          <w:rFonts w:ascii="Times New Roman" w:eastAsia="Calibri" w:hAnsi="Times New Roman"/>
          <w:bCs/>
          <w:szCs w:val="28"/>
          <w:lang w:val="vi-VN"/>
        </w:rPr>
        <w:t xml:space="preserve"> </w:t>
      </w:r>
      <w:r w:rsidRPr="007F1535">
        <w:rPr>
          <w:rFonts w:ascii="Times New Roman" w:hAnsi="Times New Roman"/>
          <w:bCs/>
          <w:szCs w:val="28"/>
          <w:lang w:val="vi-VN"/>
        </w:rPr>
        <w:t>hết hiệu lực</w:t>
      </w:r>
      <w:r w:rsidRPr="007F1535">
        <w:rPr>
          <w:rFonts w:ascii="Times New Roman" w:hAnsi="Times New Roman"/>
          <w:bCs/>
          <w:szCs w:val="28"/>
        </w:rPr>
        <w:t xml:space="preserve"> thi hành</w:t>
      </w:r>
      <w:r w:rsidRPr="007F1535">
        <w:rPr>
          <w:rFonts w:ascii="Times New Roman" w:hAnsi="Times New Roman"/>
          <w:bCs/>
          <w:szCs w:val="28"/>
          <w:lang w:val="vi-VN"/>
        </w:rPr>
        <w:t xml:space="preserve"> kể từ ngày Nghị quyết này </w:t>
      </w:r>
      <w:r w:rsidRPr="007F1535">
        <w:rPr>
          <w:rFonts w:ascii="Times New Roman" w:hAnsi="Times New Roman"/>
          <w:bCs/>
          <w:szCs w:val="28"/>
        </w:rPr>
        <w:t>có hiệu lực</w:t>
      </w:r>
      <w:r w:rsidR="008A4710">
        <w:rPr>
          <w:rFonts w:ascii="Times New Roman" w:hAnsi="Times New Roman"/>
          <w:bCs/>
          <w:szCs w:val="28"/>
        </w:rPr>
        <w:t xml:space="preserve"> thi hành</w:t>
      </w:r>
      <w:r w:rsidRPr="007F1535">
        <w:rPr>
          <w:rFonts w:ascii="Times New Roman" w:hAnsi="Times New Roman"/>
          <w:bCs/>
          <w:szCs w:val="28"/>
        </w:rPr>
        <w:t xml:space="preserve">. </w:t>
      </w:r>
    </w:p>
    <w:p w14:paraId="51C18775" w14:textId="7B23DC30" w:rsidR="00DB48F2" w:rsidRPr="007F1535" w:rsidRDefault="00DB48F2" w:rsidP="007F1535">
      <w:pPr>
        <w:spacing w:before="120"/>
        <w:ind w:firstLine="533"/>
        <w:jc w:val="both"/>
        <w:rPr>
          <w:rFonts w:ascii="Times New Roman" w:hAnsi="Times New Roman"/>
          <w:bCs/>
          <w:i/>
          <w:szCs w:val="28"/>
          <w:lang w:val="vi-VN"/>
        </w:rPr>
      </w:pPr>
      <w:r w:rsidRPr="003F492B">
        <w:rPr>
          <w:rFonts w:ascii="Times New Roman Italic" w:hAnsi="Times New Roman Italic"/>
          <w:i/>
          <w:spacing w:val="4"/>
          <w:szCs w:val="28"/>
          <w:lang w:val="vi-VN"/>
        </w:rPr>
        <w:t xml:space="preserve">Nghị quyết này đã được Hội đồng nhân dân thành phố Cần Thơ </w:t>
      </w:r>
      <w:r w:rsidR="0088258E" w:rsidRPr="003F492B">
        <w:rPr>
          <w:rFonts w:ascii="Times New Roman Italic" w:hAnsi="Times New Roman Italic"/>
          <w:i/>
          <w:spacing w:val="4"/>
          <w:szCs w:val="28"/>
        </w:rPr>
        <w:t>k</w:t>
      </w:r>
      <w:r w:rsidRPr="003F492B">
        <w:rPr>
          <w:rFonts w:ascii="Times New Roman Italic" w:hAnsi="Times New Roman Italic"/>
          <w:i/>
          <w:spacing w:val="4"/>
          <w:szCs w:val="28"/>
          <w:lang w:val="vi-VN"/>
        </w:rPr>
        <w:t>hóa X</w:t>
      </w:r>
      <w:r w:rsidRPr="003F492B">
        <w:rPr>
          <w:rFonts w:ascii="Times New Roman Italic" w:hAnsi="Times New Roman Italic"/>
          <w:i/>
          <w:spacing w:val="4"/>
          <w:szCs w:val="28"/>
        </w:rPr>
        <w:t>I</w:t>
      </w:r>
      <w:r w:rsidRPr="003F492B">
        <w:rPr>
          <w:rFonts w:ascii="Times New Roman Italic" w:hAnsi="Times New Roman Italic"/>
          <w:bCs/>
          <w:i/>
          <w:iCs/>
          <w:spacing w:val="4"/>
          <w:szCs w:val="28"/>
          <w:lang w:val="de-CH"/>
        </w:rPr>
        <w:t>,</w:t>
      </w:r>
      <w:r w:rsidRPr="007F1535">
        <w:rPr>
          <w:rFonts w:ascii="Times New Roman" w:hAnsi="Times New Roman"/>
          <w:bCs/>
          <w:i/>
          <w:iCs/>
          <w:szCs w:val="28"/>
          <w:lang w:val="de-CH"/>
        </w:rPr>
        <w:t xml:space="preserve"> </w:t>
      </w:r>
      <w:r w:rsidRPr="003F492B">
        <w:rPr>
          <w:rFonts w:ascii="Times New Roman Italic" w:hAnsi="Times New Roman Italic"/>
          <w:i/>
          <w:szCs w:val="28"/>
          <w:lang w:val="vi-VN"/>
        </w:rPr>
        <w:t xml:space="preserve">Kỳ họp </w:t>
      </w:r>
      <w:r w:rsidRPr="003F492B">
        <w:rPr>
          <w:rFonts w:ascii="Times New Roman Italic" w:hAnsi="Times New Roman Italic"/>
          <w:i/>
          <w:szCs w:val="28"/>
        </w:rPr>
        <w:t>thứ Ba</w:t>
      </w:r>
      <w:r w:rsidRPr="003F492B">
        <w:rPr>
          <w:rFonts w:ascii="Times New Roman Italic" w:hAnsi="Times New Roman Italic"/>
          <w:i/>
          <w:szCs w:val="28"/>
          <w:lang w:val="vi-VN"/>
        </w:rPr>
        <w:t xml:space="preserve"> thông qua ngày </w:t>
      </w:r>
      <w:r w:rsidRPr="003F492B">
        <w:rPr>
          <w:rFonts w:ascii="Times New Roman Italic" w:hAnsi="Times New Roman Italic"/>
          <w:i/>
          <w:szCs w:val="28"/>
        </w:rPr>
        <w:t>30</w:t>
      </w:r>
      <w:r w:rsidRPr="003F492B">
        <w:rPr>
          <w:rFonts w:ascii="Times New Roman Italic" w:hAnsi="Times New Roman Italic"/>
          <w:i/>
          <w:szCs w:val="28"/>
          <w:lang w:val="vi-VN"/>
        </w:rPr>
        <w:t xml:space="preserve"> tháng </w:t>
      </w:r>
      <w:r w:rsidRPr="003F492B">
        <w:rPr>
          <w:rFonts w:ascii="Times New Roman Italic" w:hAnsi="Times New Roman Italic"/>
          <w:i/>
          <w:szCs w:val="28"/>
        </w:rPr>
        <w:t>6</w:t>
      </w:r>
      <w:r w:rsidRPr="003F492B">
        <w:rPr>
          <w:rFonts w:ascii="Times New Roman Italic" w:hAnsi="Times New Roman Italic"/>
          <w:i/>
          <w:szCs w:val="28"/>
          <w:lang w:val="vi-VN"/>
        </w:rPr>
        <w:t xml:space="preserve"> năm 202</w:t>
      </w:r>
      <w:r w:rsidRPr="003F492B">
        <w:rPr>
          <w:rFonts w:ascii="Times New Roman Italic" w:hAnsi="Times New Roman Italic"/>
          <w:i/>
          <w:szCs w:val="28"/>
        </w:rPr>
        <w:t>6</w:t>
      </w:r>
      <w:r w:rsidRPr="003F492B">
        <w:rPr>
          <w:rFonts w:ascii="Times New Roman Italic" w:hAnsi="Times New Roman Italic"/>
          <w:i/>
          <w:szCs w:val="28"/>
          <w:lang w:val="vi-VN"/>
        </w:rPr>
        <w:t>./.</w:t>
      </w:r>
    </w:p>
    <w:p w14:paraId="5116D388" w14:textId="77777777" w:rsidR="00DB48F2" w:rsidRPr="007F1535" w:rsidRDefault="00DB48F2" w:rsidP="00DB48F2">
      <w:pPr>
        <w:spacing w:before="120"/>
        <w:ind w:firstLine="720"/>
        <w:rPr>
          <w:rFonts w:ascii="Times New Roman" w:hAnsi="Times New Roman"/>
          <w:sz w:val="26"/>
          <w:szCs w:val="26"/>
          <w:lang w:val="fr-FR"/>
        </w:rPr>
      </w:pPr>
    </w:p>
    <w:tbl>
      <w:tblPr>
        <w:tblW w:w="9777" w:type="dxa"/>
        <w:tblLook w:val="04A0" w:firstRow="1" w:lastRow="0" w:firstColumn="1" w:lastColumn="0" w:noHBand="0" w:noVBand="1"/>
      </w:tblPr>
      <w:tblGrid>
        <w:gridCol w:w="5245"/>
        <w:gridCol w:w="4532"/>
      </w:tblGrid>
      <w:tr w:rsidR="00E62187" w:rsidRPr="007F1535" w14:paraId="06E24D69" w14:textId="77777777" w:rsidTr="00F24AA3">
        <w:tc>
          <w:tcPr>
            <w:tcW w:w="5245" w:type="dxa"/>
          </w:tcPr>
          <w:p w14:paraId="3D6A5D4C" w14:textId="77777777" w:rsidR="00E62187" w:rsidRPr="007F1535" w:rsidRDefault="00E62187" w:rsidP="002127A9">
            <w:pPr>
              <w:jc w:val="both"/>
              <w:rPr>
                <w:rFonts w:ascii="Times New Roman" w:hAnsi="Times New Roman"/>
                <w:b/>
                <w:sz w:val="24"/>
                <w:szCs w:val="24"/>
                <w:lang w:val="fr-FR"/>
              </w:rPr>
            </w:pPr>
            <w:r w:rsidRPr="007F1535">
              <w:rPr>
                <w:rFonts w:ascii="Times New Roman" w:hAnsi="Times New Roman"/>
                <w:b/>
                <w:i/>
                <w:sz w:val="24"/>
                <w:szCs w:val="24"/>
                <w:lang w:val="fr-FR"/>
              </w:rPr>
              <w:t>Nơi nhận:</w:t>
            </w:r>
          </w:p>
          <w:p w14:paraId="3489F272" w14:textId="77777777" w:rsidR="00407D9A" w:rsidRPr="007F1535" w:rsidRDefault="00407D9A" w:rsidP="00407D9A">
            <w:pPr>
              <w:rPr>
                <w:rFonts w:ascii="Times New Roman" w:hAnsi="Times New Roman"/>
                <w:noProof/>
                <w:sz w:val="22"/>
                <w:szCs w:val="22"/>
              </w:rPr>
            </w:pPr>
            <w:r w:rsidRPr="007F1535">
              <w:rPr>
                <w:rFonts w:ascii="Times New Roman" w:hAnsi="Times New Roman"/>
                <w:noProof/>
                <w:sz w:val="22"/>
                <w:szCs w:val="22"/>
              </w:rPr>
              <w:t>- Ủy ban Thường vụ Quốc hội;</w:t>
            </w:r>
          </w:p>
          <w:p w14:paraId="2B26BDFB" w14:textId="77777777" w:rsidR="00407D9A" w:rsidRPr="007F1535" w:rsidRDefault="00407D9A" w:rsidP="00407D9A">
            <w:pPr>
              <w:rPr>
                <w:rFonts w:ascii="Times New Roman" w:hAnsi="Times New Roman"/>
                <w:noProof/>
                <w:sz w:val="22"/>
                <w:szCs w:val="22"/>
              </w:rPr>
            </w:pPr>
            <w:r w:rsidRPr="007F1535">
              <w:rPr>
                <w:rFonts w:ascii="Times New Roman" w:hAnsi="Times New Roman"/>
                <w:noProof/>
                <w:sz w:val="22"/>
                <w:szCs w:val="22"/>
              </w:rPr>
              <w:t>- Chính phủ;</w:t>
            </w:r>
          </w:p>
          <w:p w14:paraId="0853135D" w14:textId="3FAD9F09" w:rsidR="00407D9A" w:rsidRPr="007F1535" w:rsidRDefault="00407D9A" w:rsidP="00407D9A">
            <w:pPr>
              <w:rPr>
                <w:rFonts w:ascii="Times New Roman" w:hAnsi="Times New Roman"/>
                <w:noProof/>
                <w:sz w:val="22"/>
                <w:szCs w:val="22"/>
              </w:rPr>
            </w:pPr>
            <w:r w:rsidRPr="007F1535">
              <w:rPr>
                <w:rFonts w:ascii="Times New Roman" w:hAnsi="Times New Roman"/>
                <w:noProof/>
                <w:sz w:val="22"/>
                <w:szCs w:val="22"/>
              </w:rPr>
              <w:t xml:space="preserve">- </w:t>
            </w:r>
            <w:r w:rsidR="00B2237E" w:rsidRPr="007F1535">
              <w:rPr>
                <w:rFonts w:ascii="Times New Roman" w:hAnsi="Times New Roman"/>
                <w:noProof/>
                <w:sz w:val="22"/>
                <w:szCs w:val="22"/>
              </w:rPr>
              <w:t>Bộ Tư pháp (</w:t>
            </w:r>
            <w:r w:rsidRPr="007F1535">
              <w:rPr>
                <w:rFonts w:ascii="Times New Roman" w:hAnsi="Times New Roman"/>
                <w:noProof/>
                <w:sz w:val="22"/>
                <w:szCs w:val="22"/>
              </w:rPr>
              <w:t>Cục K</w:t>
            </w:r>
            <w:r w:rsidR="00B2237E" w:rsidRPr="007F1535">
              <w:rPr>
                <w:rFonts w:ascii="Times New Roman" w:hAnsi="Times New Roman"/>
                <w:noProof/>
                <w:sz w:val="22"/>
                <w:szCs w:val="22"/>
              </w:rPr>
              <w:t>TVB</w:t>
            </w:r>
            <w:r w:rsidRPr="007F1535">
              <w:rPr>
                <w:rFonts w:ascii="Times New Roman" w:hAnsi="Times New Roman"/>
                <w:noProof/>
                <w:sz w:val="22"/>
                <w:szCs w:val="22"/>
              </w:rPr>
              <w:t xml:space="preserve"> </w:t>
            </w:r>
            <w:r w:rsidR="00B231FD">
              <w:rPr>
                <w:rFonts w:ascii="Times New Roman" w:hAnsi="Times New Roman"/>
                <w:noProof/>
                <w:sz w:val="22"/>
                <w:szCs w:val="22"/>
              </w:rPr>
              <w:t>và</w:t>
            </w:r>
            <w:r w:rsidRPr="007F1535">
              <w:rPr>
                <w:rFonts w:ascii="Times New Roman" w:hAnsi="Times New Roman"/>
                <w:noProof/>
                <w:sz w:val="22"/>
                <w:szCs w:val="22"/>
              </w:rPr>
              <w:t xml:space="preserve"> </w:t>
            </w:r>
            <w:r w:rsidR="003F1628" w:rsidRPr="007F1535">
              <w:rPr>
                <w:rFonts w:ascii="Times New Roman" w:hAnsi="Times New Roman"/>
                <w:noProof/>
                <w:sz w:val="22"/>
                <w:szCs w:val="22"/>
              </w:rPr>
              <w:t>TCTHPL</w:t>
            </w:r>
            <w:r w:rsidR="003E0B5A" w:rsidRPr="007F1535">
              <w:rPr>
                <w:rFonts w:ascii="Times New Roman" w:hAnsi="Times New Roman"/>
                <w:noProof/>
                <w:sz w:val="22"/>
                <w:szCs w:val="22"/>
              </w:rPr>
              <w:t>)</w:t>
            </w:r>
            <w:r w:rsidRPr="007F1535">
              <w:rPr>
                <w:rFonts w:ascii="Times New Roman" w:hAnsi="Times New Roman"/>
                <w:noProof/>
                <w:sz w:val="22"/>
                <w:szCs w:val="22"/>
              </w:rPr>
              <w:t>;</w:t>
            </w:r>
          </w:p>
          <w:p w14:paraId="761A8DB4" w14:textId="6F7C08AA" w:rsidR="00B2237E" w:rsidRPr="007F1535" w:rsidRDefault="00B2237E" w:rsidP="00B2237E">
            <w:pPr>
              <w:rPr>
                <w:rFonts w:ascii="Times New Roman" w:hAnsi="Times New Roman"/>
                <w:noProof/>
                <w:sz w:val="22"/>
                <w:szCs w:val="22"/>
              </w:rPr>
            </w:pPr>
            <w:r w:rsidRPr="007F1535">
              <w:rPr>
                <w:rFonts w:ascii="Times New Roman" w:hAnsi="Times New Roman"/>
                <w:noProof/>
                <w:sz w:val="22"/>
                <w:szCs w:val="22"/>
              </w:rPr>
              <w:t>- Bộ Y tế</w:t>
            </w:r>
            <w:r w:rsidR="00C15BCB" w:rsidRPr="007F1535">
              <w:rPr>
                <w:rFonts w:ascii="Times New Roman" w:hAnsi="Times New Roman"/>
                <w:noProof/>
                <w:sz w:val="22"/>
                <w:szCs w:val="22"/>
              </w:rPr>
              <w:t>;</w:t>
            </w:r>
            <w:r w:rsidR="004766A2" w:rsidRPr="007F1535">
              <w:rPr>
                <w:rFonts w:ascii="Times New Roman" w:hAnsi="Times New Roman"/>
                <w:noProof/>
                <w:sz w:val="22"/>
                <w:szCs w:val="22"/>
              </w:rPr>
              <w:t xml:space="preserve"> </w:t>
            </w:r>
            <w:r w:rsidR="00C15BCB" w:rsidRPr="007F1535">
              <w:rPr>
                <w:rFonts w:ascii="Times New Roman" w:hAnsi="Times New Roman"/>
                <w:noProof/>
                <w:sz w:val="22"/>
                <w:szCs w:val="22"/>
              </w:rPr>
              <w:t>Bộ</w:t>
            </w:r>
            <w:r w:rsidRPr="007F1535">
              <w:rPr>
                <w:rFonts w:ascii="Times New Roman" w:hAnsi="Times New Roman"/>
                <w:noProof/>
                <w:sz w:val="22"/>
                <w:szCs w:val="22"/>
              </w:rPr>
              <w:t xml:space="preserve"> Tài chính;</w:t>
            </w:r>
          </w:p>
          <w:p w14:paraId="73BB380F" w14:textId="77777777" w:rsidR="00407D9A" w:rsidRPr="007F1535" w:rsidRDefault="00407D9A" w:rsidP="00407D9A">
            <w:pPr>
              <w:rPr>
                <w:rFonts w:ascii="Times New Roman" w:hAnsi="Times New Roman"/>
                <w:noProof/>
                <w:sz w:val="22"/>
                <w:szCs w:val="22"/>
              </w:rPr>
            </w:pPr>
            <w:r w:rsidRPr="007F1535">
              <w:rPr>
                <w:rFonts w:ascii="Times New Roman" w:hAnsi="Times New Roman"/>
                <w:noProof/>
                <w:sz w:val="22"/>
                <w:szCs w:val="22"/>
              </w:rPr>
              <w:t>- Thường trực Thành ủy;</w:t>
            </w:r>
          </w:p>
          <w:p w14:paraId="70629972" w14:textId="61B9EBC4" w:rsidR="003E0B5A" w:rsidRPr="007F1535" w:rsidRDefault="003E0B5A" w:rsidP="00407D9A">
            <w:pPr>
              <w:rPr>
                <w:rFonts w:ascii="Times New Roman" w:hAnsi="Times New Roman"/>
                <w:noProof/>
                <w:sz w:val="22"/>
                <w:szCs w:val="22"/>
              </w:rPr>
            </w:pPr>
            <w:r w:rsidRPr="007F1535">
              <w:rPr>
                <w:rFonts w:ascii="Times New Roman" w:hAnsi="Times New Roman"/>
                <w:noProof/>
                <w:sz w:val="22"/>
                <w:szCs w:val="22"/>
              </w:rPr>
              <w:t xml:space="preserve">- Đoàn </w:t>
            </w:r>
            <w:r w:rsidR="000B62CD">
              <w:rPr>
                <w:rFonts w:ascii="Times New Roman" w:hAnsi="Times New Roman"/>
                <w:noProof/>
                <w:sz w:val="22"/>
                <w:szCs w:val="22"/>
              </w:rPr>
              <w:t>ĐBQH</w:t>
            </w:r>
            <w:r w:rsidRPr="007F1535">
              <w:rPr>
                <w:rFonts w:ascii="Times New Roman" w:hAnsi="Times New Roman"/>
                <w:noProof/>
                <w:sz w:val="22"/>
                <w:szCs w:val="22"/>
              </w:rPr>
              <w:t xml:space="preserve"> </w:t>
            </w:r>
            <w:r w:rsidR="004A46C9">
              <w:rPr>
                <w:rFonts w:ascii="Times New Roman" w:hAnsi="Times New Roman"/>
                <w:noProof/>
                <w:sz w:val="22"/>
                <w:szCs w:val="22"/>
              </w:rPr>
              <w:t>thành phố</w:t>
            </w:r>
            <w:r w:rsidRPr="007F1535">
              <w:rPr>
                <w:rFonts w:ascii="Times New Roman" w:hAnsi="Times New Roman"/>
                <w:noProof/>
                <w:sz w:val="22"/>
                <w:szCs w:val="22"/>
              </w:rPr>
              <w:t>;</w:t>
            </w:r>
          </w:p>
          <w:p w14:paraId="11A5B050" w14:textId="77777777" w:rsidR="00407D9A" w:rsidRPr="007F1535" w:rsidRDefault="00407D9A" w:rsidP="00407D9A">
            <w:pPr>
              <w:rPr>
                <w:rFonts w:ascii="Times New Roman" w:hAnsi="Times New Roman"/>
                <w:noProof/>
                <w:sz w:val="22"/>
                <w:szCs w:val="22"/>
              </w:rPr>
            </w:pPr>
            <w:r w:rsidRPr="007F1535">
              <w:rPr>
                <w:rFonts w:ascii="Times New Roman" w:hAnsi="Times New Roman"/>
                <w:noProof/>
                <w:sz w:val="22"/>
                <w:szCs w:val="22"/>
              </w:rPr>
              <w:t>- Thường trực HĐND thành phố;</w:t>
            </w:r>
          </w:p>
          <w:p w14:paraId="1C69B752" w14:textId="77777777" w:rsidR="00407D9A" w:rsidRPr="007F1535" w:rsidRDefault="00407D9A" w:rsidP="00407D9A">
            <w:pPr>
              <w:rPr>
                <w:rFonts w:ascii="Times New Roman" w:hAnsi="Times New Roman"/>
                <w:noProof/>
                <w:sz w:val="22"/>
                <w:szCs w:val="22"/>
              </w:rPr>
            </w:pPr>
            <w:r w:rsidRPr="007F1535">
              <w:rPr>
                <w:rFonts w:ascii="Times New Roman" w:hAnsi="Times New Roman"/>
                <w:noProof/>
                <w:sz w:val="22"/>
                <w:szCs w:val="22"/>
              </w:rPr>
              <w:t>- UBND thành phố;</w:t>
            </w:r>
          </w:p>
          <w:p w14:paraId="1EAA787E" w14:textId="2D767F11" w:rsidR="00407D9A" w:rsidRPr="007F1535" w:rsidRDefault="00407D9A" w:rsidP="00407D9A">
            <w:pPr>
              <w:rPr>
                <w:rFonts w:ascii="Times New Roman" w:hAnsi="Times New Roman"/>
                <w:noProof/>
                <w:sz w:val="22"/>
                <w:szCs w:val="22"/>
              </w:rPr>
            </w:pPr>
            <w:r w:rsidRPr="007F1535">
              <w:rPr>
                <w:rFonts w:ascii="Times New Roman" w:hAnsi="Times New Roman"/>
                <w:noProof/>
                <w:sz w:val="22"/>
                <w:szCs w:val="22"/>
              </w:rPr>
              <w:t xml:space="preserve">- </w:t>
            </w:r>
            <w:r w:rsidR="00D73C8D">
              <w:rPr>
                <w:rFonts w:ascii="Times New Roman" w:hAnsi="Times New Roman"/>
                <w:noProof/>
                <w:sz w:val="22"/>
                <w:szCs w:val="22"/>
              </w:rPr>
              <w:t xml:space="preserve">UBMTTQVN </w:t>
            </w:r>
            <w:r w:rsidRPr="007F1535">
              <w:rPr>
                <w:rFonts w:ascii="Times New Roman" w:hAnsi="Times New Roman"/>
                <w:noProof/>
                <w:sz w:val="22"/>
                <w:szCs w:val="22"/>
              </w:rPr>
              <w:t>thành phố;</w:t>
            </w:r>
          </w:p>
          <w:p w14:paraId="0CDD39FE" w14:textId="245BD12B" w:rsidR="00407D9A" w:rsidRPr="007F1535" w:rsidRDefault="00407D9A" w:rsidP="00407D9A">
            <w:pPr>
              <w:rPr>
                <w:rFonts w:ascii="Times New Roman" w:hAnsi="Times New Roman"/>
                <w:noProof/>
                <w:sz w:val="22"/>
                <w:szCs w:val="22"/>
              </w:rPr>
            </w:pPr>
            <w:r w:rsidRPr="007F1535">
              <w:rPr>
                <w:rFonts w:ascii="Times New Roman" w:hAnsi="Times New Roman"/>
                <w:noProof/>
                <w:sz w:val="22"/>
                <w:szCs w:val="22"/>
              </w:rPr>
              <w:t>- Đại biểu HĐND thành phố;</w:t>
            </w:r>
          </w:p>
          <w:p w14:paraId="71741936" w14:textId="11817F93" w:rsidR="00F24AA3" w:rsidRPr="007F1535" w:rsidRDefault="00F24AA3" w:rsidP="00407D9A">
            <w:pPr>
              <w:rPr>
                <w:rFonts w:ascii="Times New Roman" w:hAnsi="Times New Roman"/>
                <w:noProof/>
                <w:sz w:val="22"/>
                <w:szCs w:val="22"/>
              </w:rPr>
            </w:pPr>
            <w:r w:rsidRPr="007F1535">
              <w:rPr>
                <w:rFonts w:ascii="Times New Roman" w:hAnsi="Times New Roman"/>
                <w:noProof/>
                <w:sz w:val="22"/>
                <w:szCs w:val="22"/>
              </w:rPr>
              <w:t>- V</w:t>
            </w:r>
            <w:r w:rsidR="000B62CD">
              <w:rPr>
                <w:rFonts w:ascii="Times New Roman" w:hAnsi="Times New Roman"/>
                <w:noProof/>
                <w:sz w:val="22"/>
                <w:szCs w:val="22"/>
              </w:rPr>
              <w:t xml:space="preserve">ăn phòng </w:t>
            </w:r>
            <w:r w:rsidRPr="007F1535">
              <w:rPr>
                <w:rFonts w:ascii="Times New Roman" w:hAnsi="Times New Roman"/>
                <w:noProof/>
                <w:sz w:val="22"/>
                <w:szCs w:val="22"/>
              </w:rPr>
              <w:t>UBND thành phố (</w:t>
            </w:r>
            <w:r w:rsidR="005217E6" w:rsidRPr="007F1535">
              <w:rPr>
                <w:rFonts w:ascii="Times New Roman" w:hAnsi="Times New Roman"/>
                <w:noProof/>
                <w:sz w:val="22"/>
                <w:szCs w:val="22"/>
              </w:rPr>
              <w:t>C</w:t>
            </w:r>
            <w:r w:rsidRPr="007F1535">
              <w:rPr>
                <w:rFonts w:ascii="Times New Roman" w:hAnsi="Times New Roman"/>
                <w:noProof/>
                <w:sz w:val="22"/>
                <w:szCs w:val="22"/>
              </w:rPr>
              <w:t>ông báo thành phố);</w:t>
            </w:r>
          </w:p>
          <w:p w14:paraId="1E066BF0" w14:textId="745EF9AF" w:rsidR="00407D9A" w:rsidRPr="007F1535" w:rsidRDefault="00407D9A" w:rsidP="00407D9A">
            <w:pPr>
              <w:rPr>
                <w:rFonts w:ascii="Times New Roman" w:hAnsi="Times New Roman"/>
                <w:noProof/>
                <w:sz w:val="22"/>
                <w:szCs w:val="22"/>
              </w:rPr>
            </w:pPr>
            <w:r w:rsidRPr="007F1535">
              <w:rPr>
                <w:rFonts w:ascii="Times New Roman" w:hAnsi="Times New Roman"/>
                <w:noProof/>
                <w:sz w:val="22"/>
                <w:szCs w:val="22"/>
              </w:rPr>
              <w:t>- Sở, ban, ngành</w:t>
            </w:r>
            <w:r w:rsidR="003E0B5A" w:rsidRPr="007F1535">
              <w:rPr>
                <w:rFonts w:ascii="Times New Roman" w:hAnsi="Times New Roman"/>
                <w:noProof/>
                <w:sz w:val="22"/>
                <w:szCs w:val="22"/>
              </w:rPr>
              <w:t>, đoàn thể</w:t>
            </w:r>
            <w:r w:rsidRPr="007F1535">
              <w:rPr>
                <w:rFonts w:ascii="Times New Roman" w:hAnsi="Times New Roman"/>
                <w:noProof/>
                <w:sz w:val="22"/>
                <w:szCs w:val="22"/>
              </w:rPr>
              <w:t xml:space="preserve"> thành phố;</w:t>
            </w:r>
          </w:p>
          <w:p w14:paraId="7767A589" w14:textId="1B796B02" w:rsidR="00407D9A" w:rsidRPr="007F1535" w:rsidRDefault="00407D9A" w:rsidP="00407D9A">
            <w:pPr>
              <w:rPr>
                <w:rFonts w:ascii="Times New Roman" w:hAnsi="Times New Roman"/>
                <w:noProof/>
                <w:sz w:val="22"/>
                <w:szCs w:val="22"/>
              </w:rPr>
            </w:pPr>
            <w:r w:rsidRPr="007F1535">
              <w:rPr>
                <w:rFonts w:ascii="Times New Roman" w:hAnsi="Times New Roman"/>
                <w:noProof/>
                <w:sz w:val="22"/>
                <w:szCs w:val="22"/>
              </w:rPr>
              <w:t xml:space="preserve">- </w:t>
            </w:r>
            <w:r w:rsidR="00E95C53" w:rsidRPr="007F1535">
              <w:rPr>
                <w:rFonts w:ascii="Times New Roman" w:hAnsi="Times New Roman"/>
                <w:noProof/>
                <w:sz w:val="22"/>
                <w:szCs w:val="22"/>
              </w:rPr>
              <w:t>Thường trực</w:t>
            </w:r>
            <w:r w:rsidRPr="007F1535">
              <w:rPr>
                <w:rFonts w:ascii="Times New Roman" w:hAnsi="Times New Roman"/>
                <w:noProof/>
                <w:sz w:val="22"/>
                <w:szCs w:val="22"/>
              </w:rPr>
              <w:t xml:space="preserve"> HĐND, UBND các xã, phường;</w:t>
            </w:r>
          </w:p>
          <w:p w14:paraId="4CEA04AD" w14:textId="62F1A420" w:rsidR="00A55332" w:rsidRPr="007F1535" w:rsidRDefault="00A55332" w:rsidP="00407D9A">
            <w:pPr>
              <w:rPr>
                <w:rFonts w:ascii="Times New Roman" w:hAnsi="Times New Roman"/>
                <w:noProof/>
                <w:sz w:val="22"/>
                <w:szCs w:val="22"/>
              </w:rPr>
            </w:pPr>
            <w:r w:rsidRPr="007F1535">
              <w:rPr>
                <w:rFonts w:ascii="Times New Roman" w:hAnsi="Times New Roman"/>
                <w:noProof/>
                <w:sz w:val="22"/>
                <w:szCs w:val="22"/>
              </w:rPr>
              <w:t>- T</w:t>
            </w:r>
            <w:r w:rsidR="000B62CD">
              <w:rPr>
                <w:rFonts w:ascii="Times New Roman" w:hAnsi="Times New Roman"/>
                <w:noProof/>
                <w:sz w:val="22"/>
                <w:szCs w:val="22"/>
              </w:rPr>
              <w:t xml:space="preserve">rung tâm </w:t>
            </w:r>
            <w:r w:rsidR="00B231FD">
              <w:rPr>
                <w:rFonts w:ascii="Times New Roman" w:hAnsi="Times New Roman"/>
                <w:noProof/>
                <w:sz w:val="22"/>
                <w:szCs w:val="22"/>
              </w:rPr>
              <w:t>L</w:t>
            </w:r>
            <w:r w:rsidRPr="007F1535">
              <w:rPr>
                <w:rFonts w:ascii="Times New Roman" w:hAnsi="Times New Roman"/>
                <w:noProof/>
                <w:sz w:val="22"/>
                <w:szCs w:val="22"/>
              </w:rPr>
              <w:t>ưu trữ lịch sử thành phố;</w:t>
            </w:r>
          </w:p>
          <w:p w14:paraId="48C24759" w14:textId="77777777" w:rsidR="003E0B5A" w:rsidRPr="007F1535" w:rsidRDefault="003E0B5A" w:rsidP="00407D9A">
            <w:pPr>
              <w:rPr>
                <w:rFonts w:ascii="Times New Roman" w:hAnsi="Times New Roman"/>
                <w:noProof/>
                <w:sz w:val="22"/>
                <w:szCs w:val="22"/>
              </w:rPr>
            </w:pPr>
            <w:r w:rsidRPr="007F1535">
              <w:rPr>
                <w:rFonts w:ascii="Times New Roman" w:hAnsi="Times New Roman"/>
                <w:noProof/>
                <w:sz w:val="22"/>
                <w:szCs w:val="22"/>
              </w:rPr>
              <w:t>- Báo và Phát thanh, Truyền hình Cần Thơ;</w:t>
            </w:r>
          </w:p>
          <w:p w14:paraId="60380DC0" w14:textId="77777777" w:rsidR="00E62187" w:rsidRPr="007F1535" w:rsidRDefault="003E0B5A" w:rsidP="00407D9A">
            <w:pPr>
              <w:jc w:val="both"/>
              <w:rPr>
                <w:rFonts w:ascii="Times New Roman" w:hAnsi="Times New Roman"/>
                <w:sz w:val="24"/>
                <w:szCs w:val="24"/>
                <w:lang w:val="fr-FR"/>
              </w:rPr>
            </w:pPr>
            <w:r w:rsidRPr="007F1535">
              <w:rPr>
                <w:rFonts w:ascii="Times New Roman" w:hAnsi="Times New Roman"/>
                <w:noProof/>
                <w:sz w:val="22"/>
                <w:szCs w:val="22"/>
              </w:rPr>
              <w:t>- Lưu: VT</w:t>
            </w:r>
            <w:r w:rsidR="002A0C12" w:rsidRPr="007F1535">
              <w:rPr>
                <w:rFonts w:ascii="Times New Roman" w:hAnsi="Times New Roman"/>
                <w:noProof/>
                <w:sz w:val="22"/>
                <w:szCs w:val="22"/>
              </w:rPr>
              <w:t>.</w:t>
            </w:r>
          </w:p>
        </w:tc>
        <w:tc>
          <w:tcPr>
            <w:tcW w:w="4532" w:type="dxa"/>
          </w:tcPr>
          <w:p w14:paraId="61747895" w14:textId="6840AFD8" w:rsidR="00E62187" w:rsidRPr="007F1535" w:rsidRDefault="00E62187" w:rsidP="002127A9">
            <w:pPr>
              <w:jc w:val="center"/>
              <w:rPr>
                <w:rFonts w:ascii="Times New Roman" w:hAnsi="Times New Roman"/>
                <w:b/>
                <w:szCs w:val="28"/>
                <w:lang w:val="fr-FR"/>
              </w:rPr>
            </w:pPr>
            <w:r w:rsidRPr="007F1535">
              <w:rPr>
                <w:rFonts w:ascii="Times New Roman" w:hAnsi="Times New Roman"/>
                <w:b/>
                <w:szCs w:val="28"/>
                <w:lang w:val="fr-FR"/>
              </w:rPr>
              <w:t>CHỦ TỊCH</w:t>
            </w:r>
          </w:p>
          <w:p w14:paraId="14A6E682" w14:textId="61E5D86D" w:rsidR="00F24AA3" w:rsidRPr="007F1535" w:rsidRDefault="00F24AA3" w:rsidP="002127A9">
            <w:pPr>
              <w:jc w:val="center"/>
              <w:rPr>
                <w:rFonts w:ascii="Times New Roman" w:hAnsi="Times New Roman"/>
                <w:b/>
                <w:szCs w:val="28"/>
                <w:lang w:val="fr-FR"/>
              </w:rPr>
            </w:pPr>
          </w:p>
          <w:p w14:paraId="49ACA736" w14:textId="7F97A5BE" w:rsidR="00F24AA3" w:rsidRPr="007F1535" w:rsidRDefault="00F24AA3" w:rsidP="002127A9">
            <w:pPr>
              <w:jc w:val="center"/>
              <w:rPr>
                <w:rFonts w:ascii="Times New Roman" w:hAnsi="Times New Roman"/>
                <w:b/>
                <w:szCs w:val="28"/>
                <w:lang w:val="fr-FR"/>
              </w:rPr>
            </w:pPr>
          </w:p>
          <w:p w14:paraId="77BE7623" w14:textId="60C71054" w:rsidR="00F24AA3" w:rsidRPr="007F1535" w:rsidRDefault="00F24AA3" w:rsidP="002127A9">
            <w:pPr>
              <w:jc w:val="center"/>
              <w:rPr>
                <w:rFonts w:ascii="Times New Roman" w:hAnsi="Times New Roman"/>
                <w:b/>
                <w:szCs w:val="28"/>
                <w:lang w:val="fr-FR"/>
              </w:rPr>
            </w:pPr>
          </w:p>
          <w:p w14:paraId="4FCA4AD8" w14:textId="1EA622A1" w:rsidR="00F24AA3" w:rsidRPr="007F1535" w:rsidRDefault="00F24AA3" w:rsidP="002127A9">
            <w:pPr>
              <w:jc w:val="center"/>
              <w:rPr>
                <w:rFonts w:ascii="Times New Roman" w:hAnsi="Times New Roman"/>
                <w:b/>
                <w:szCs w:val="28"/>
                <w:lang w:val="fr-FR"/>
              </w:rPr>
            </w:pPr>
          </w:p>
          <w:p w14:paraId="668B2C04" w14:textId="042471C5" w:rsidR="00F24AA3" w:rsidRPr="007F1535" w:rsidRDefault="00F24AA3" w:rsidP="002127A9">
            <w:pPr>
              <w:jc w:val="center"/>
              <w:rPr>
                <w:rFonts w:ascii="Times New Roman" w:hAnsi="Times New Roman"/>
                <w:b/>
                <w:szCs w:val="28"/>
                <w:lang w:val="fr-FR"/>
              </w:rPr>
            </w:pPr>
          </w:p>
          <w:p w14:paraId="052D3DA7" w14:textId="33A2F427" w:rsidR="00F24AA3" w:rsidRPr="007F1535" w:rsidRDefault="00F24AA3" w:rsidP="002127A9">
            <w:pPr>
              <w:jc w:val="center"/>
              <w:rPr>
                <w:rFonts w:ascii="Times New Roman" w:hAnsi="Times New Roman"/>
                <w:b/>
                <w:szCs w:val="28"/>
                <w:lang w:val="fr-FR"/>
              </w:rPr>
            </w:pPr>
          </w:p>
          <w:p w14:paraId="0D7D56C2" w14:textId="1C761B1C" w:rsidR="00F24AA3" w:rsidRPr="007F1535" w:rsidRDefault="00F24AA3" w:rsidP="002127A9">
            <w:pPr>
              <w:jc w:val="center"/>
              <w:rPr>
                <w:rFonts w:ascii="Times New Roman" w:hAnsi="Times New Roman"/>
                <w:b/>
                <w:szCs w:val="28"/>
                <w:lang w:val="fr-FR"/>
              </w:rPr>
            </w:pPr>
          </w:p>
          <w:p w14:paraId="79FAB159" w14:textId="5668CE80" w:rsidR="00F24AA3" w:rsidRPr="007F1535" w:rsidRDefault="00F24AA3" w:rsidP="002127A9">
            <w:pPr>
              <w:jc w:val="center"/>
              <w:rPr>
                <w:rFonts w:ascii="Times New Roman" w:hAnsi="Times New Roman"/>
                <w:b/>
                <w:szCs w:val="28"/>
                <w:lang w:val="fr-FR"/>
              </w:rPr>
            </w:pPr>
            <w:r w:rsidRPr="007F1535">
              <w:rPr>
                <w:rFonts w:ascii="Times New Roman" w:hAnsi="Times New Roman"/>
                <w:b/>
                <w:szCs w:val="28"/>
                <w:lang w:val="fr-FR"/>
              </w:rPr>
              <w:t>Đồng Văn Thanh</w:t>
            </w:r>
          </w:p>
          <w:p w14:paraId="4C42D34E" w14:textId="77777777" w:rsidR="00E62187" w:rsidRPr="007F1535" w:rsidRDefault="00E62187" w:rsidP="002127A9">
            <w:pPr>
              <w:jc w:val="center"/>
              <w:rPr>
                <w:rFonts w:ascii="Times New Roman" w:hAnsi="Times New Roman"/>
                <w:b/>
                <w:szCs w:val="28"/>
                <w:lang w:val="fr-FR"/>
              </w:rPr>
            </w:pPr>
          </w:p>
          <w:p w14:paraId="3AB135BF" w14:textId="77777777" w:rsidR="00E62187" w:rsidRPr="007F1535" w:rsidRDefault="00E62187" w:rsidP="002127A9">
            <w:pPr>
              <w:jc w:val="center"/>
              <w:rPr>
                <w:rFonts w:ascii="Times New Roman" w:hAnsi="Times New Roman"/>
                <w:b/>
                <w:szCs w:val="28"/>
                <w:lang w:val="fr-FR"/>
              </w:rPr>
            </w:pPr>
          </w:p>
          <w:p w14:paraId="3B67B522" w14:textId="77777777" w:rsidR="00E62187" w:rsidRPr="007F1535" w:rsidRDefault="00E62187" w:rsidP="002127A9">
            <w:pPr>
              <w:jc w:val="center"/>
              <w:rPr>
                <w:rFonts w:ascii="Times New Roman" w:hAnsi="Times New Roman"/>
                <w:b/>
                <w:szCs w:val="28"/>
                <w:lang w:val="fr-FR"/>
              </w:rPr>
            </w:pPr>
          </w:p>
          <w:p w14:paraId="149C9D8A" w14:textId="77777777" w:rsidR="00E62187" w:rsidRPr="007F1535" w:rsidRDefault="00E62187" w:rsidP="002127A9">
            <w:pPr>
              <w:jc w:val="center"/>
              <w:rPr>
                <w:rFonts w:ascii="Times New Roman" w:hAnsi="Times New Roman"/>
                <w:b/>
                <w:szCs w:val="28"/>
                <w:lang w:val="fr-FR"/>
              </w:rPr>
            </w:pPr>
          </w:p>
          <w:p w14:paraId="575475D9" w14:textId="77777777" w:rsidR="00E62187" w:rsidRPr="007F1535" w:rsidRDefault="00E62187" w:rsidP="002127A9">
            <w:pPr>
              <w:jc w:val="center"/>
              <w:rPr>
                <w:rFonts w:ascii="Times New Roman" w:hAnsi="Times New Roman"/>
                <w:b/>
                <w:szCs w:val="28"/>
                <w:lang w:val="fr-FR"/>
              </w:rPr>
            </w:pPr>
          </w:p>
          <w:p w14:paraId="5E39E0F1" w14:textId="77777777" w:rsidR="00E62187" w:rsidRPr="007F1535" w:rsidRDefault="00E62187" w:rsidP="002127A9">
            <w:pPr>
              <w:jc w:val="center"/>
              <w:rPr>
                <w:rFonts w:ascii="Times New Roman" w:hAnsi="Times New Roman"/>
                <w:b/>
                <w:szCs w:val="28"/>
                <w:lang w:val="fr-FR"/>
              </w:rPr>
            </w:pPr>
          </w:p>
          <w:p w14:paraId="6D7778F5" w14:textId="77777777" w:rsidR="00E62187" w:rsidRPr="007F1535" w:rsidRDefault="00E62187" w:rsidP="002127A9">
            <w:pPr>
              <w:jc w:val="center"/>
              <w:rPr>
                <w:rFonts w:ascii="Times New Roman" w:hAnsi="Times New Roman"/>
                <w:b/>
                <w:szCs w:val="28"/>
                <w:lang w:val="fr-FR"/>
              </w:rPr>
            </w:pPr>
          </w:p>
          <w:p w14:paraId="1B682F11" w14:textId="77777777" w:rsidR="00E62187" w:rsidRPr="007F1535" w:rsidRDefault="00E62187" w:rsidP="002127A9">
            <w:pPr>
              <w:jc w:val="center"/>
              <w:rPr>
                <w:rFonts w:ascii="Times New Roman" w:hAnsi="Times New Roman"/>
                <w:b/>
                <w:szCs w:val="28"/>
                <w:lang w:val="fr-FR"/>
              </w:rPr>
            </w:pPr>
          </w:p>
        </w:tc>
      </w:tr>
    </w:tbl>
    <w:p w14:paraId="32C06B65" w14:textId="77777777" w:rsidR="00317F7C" w:rsidRPr="007F1535" w:rsidRDefault="00317F7C" w:rsidP="000E60B2">
      <w:pPr>
        <w:rPr>
          <w:rFonts w:ascii="Times New Roman" w:hAnsi="Times New Roman"/>
          <w:sz w:val="26"/>
          <w:szCs w:val="26"/>
          <w:lang w:val="fr-FR"/>
        </w:rPr>
      </w:pPr>
    </w:p>
    <w:sectPr w:rsidR="00317F7C" w:rsidRPr="007F1535" w:rsidSect="007F1535">
      <w:headerReference w:type="even" r:id="rId7"/>
      <w:headerReference w:type="default" r:id="rId8"/>
      <w:footerReference w:type="even" r:id="rId9"/>
      <w:footerReference w:type="default" r:id="rId10"/>
      <w:pgSz w:w="11907" w:h="16840" w:code="9"/>
      <w:pgMar w:top="1134" w:right="1134" w:bottom="1134" w:left="1701" w:header="56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8DCEE" w14:textId="77777777" w:rsidR="00FA788E" w:rsidRDefault="00FA788E">
      <w:r>
        <w:separator/>
      </w:r>
    </w:p>
  </w:endnote>
  <w:endnote w:type="continuationSeparator" w:id="0">
    <w:p w14:paraId="2B0EE438" w14:textId="77777777" w:rsidR="00FA788E" w:rsidRDefault="00FA7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2D42F" w14:textId="77777777" w:rsidR="00F07AC5" w:rsidRDefault="00F07AC5" w:rsidP="004F356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830E14" w14:textId="77777777" w:rsidR="00F07AC5" w:rsidRDefault="00F07AC5" w:rsidP="00F07A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8383D" w14:textId="77777777" w:rsidR="00F07AC5" w:rsidRDefault="00F07AC5" w:rsidP="00F07A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74114" w14:textId="77777777" w:rsidR="00FA788E" w:rsidRDefault="00FA788E">
      <w:r>
        <w:separator/>
      </w:r>
    </w:p>
  </w:footnote>
  <w:footnote w:type="continuationSeparator" w:id="0">
    <w:p w14:paraId="3AD66774" w14:textId="77777777" w:rsidR="00FA788E" w:rsidRDefault="00FA7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2C2A7" w14:textId="77777777" w:rsidR="00626EE3" w:rsidRDefault="00626EE3" w:rsidP="00036C1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F261D9" w14:textId="77777777" w:rsidR="00626EE3" w:rsidRDefault="00626E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6174578"/>
      <w:docPartObj>
        <w:docPartGallery w:val="Page Numbers (Top of Page)"/>
        <w:docPartUnique/>
      </w:docPartObj>
    </w:sdtPr>
    <w:sdtEndPr>
      <w:rPr>
        <w:rFonts w:asciiTheme="majorHAnsi" w:hAnsiTheme="majorHAnsi" w:cstheme="majorHAnsi"/>
        <w:noProof/>
        <w:sz w:val="26"/>
        <w:szCs w:val="26"/>
      </w:rPr>
    </w:sdtEndPr>
    <w:sdtContent>
      <w:p w14:paraId="64FB4402" w14:textId="4A05AD2D" w:rsidR="00626EE3" w:rsidRPr="007F1535" w:rsidRDefault="00BA1B4F" w:rsidP="007F1535">
        <w:pPr>
          <w:pStyle w:val="Header"/>
          <w:jc w:val="center"/>
          <w:rPr>
            <w:rFonts w:asciiTheme="majorHAnsi" w:hAnsiTheme="majorHAnsi" w:cstheme="majorHAnsi"/>
            <w:sz w:val="26"/>
            <w:szCs w:val="26"/>
          </w:rPr>
        </w:pPr>
        <w:r w:rsidRPr="00BA1B4F">
          <w:rPr>
            <w:rFonts w:asciiTheme="majorHAnsi" w:hAnsiTheme="majorHAnsi" w:cstheme="majorHAnsi"/>
            <w:sz w:val="26"/>
            <w:szCs w:val="26"/>
          </w:rPr>
          <w:fldChar w:fldCharType="begin"/>
        </w:r>
        <w:r w:rsidRPr="00BA1B4F">
          <w:rPr>
            <w:rFonts w:asciiTheme="majorHAnsi" w:hAnsiTheme="majorHAnsi" w:cstheme="majorHAnsi"/>
            <w:sz w:val="26"/>
            <w:szCs w:val="26"/>
          </w:rPr>
          <w:instrText xml:space="preserve"> PAGE   \* MERGEFORMAT </w:instrText>
        </w:r>
        <w:r w:rsidRPr="00BA1B4F">
          <w:rPr>
            <w:rFonts w:asciiTheme="majorHAnsi" w:hAnsiTheme="majorHAnsi" w:cstheme="majorHAnsi"/>
            <w:sz w:val="26"/>
            <w:szCs w:val="26"/>
          </w:rPr>
          <w:fldChar w:fldCharType="separate"/>
        </w:r>
        <w:r w:rsidR="007F1535">
          <w:rPr>
            <w:rFonts w:asciiTheme="majorHAnsi" w:hAnsiTheme="majorHAnsi" w:cstheme="majorHAnsi"/>
            <w:noProof/>
            <w:sz w:val="26"/>
            <w:szCs w:val="26"/>
          </w:rPr>
          <w:t>2</w:t>
        </w:r>
        <w:r w:rsidRPr="00BA1B4F">
          <w:rPr>
            <w:rFonts w:asciiTheme="majorHAnsi" w:hAnsiTheme="majorHAnsi" w:cstheme="majorHAnsi"/>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B7F0F"/>
    <w:multiLevelType w:val="hybridMultilevel"/>
    <w:tmpl w:val="C7E06254"/>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0E0D4F"/>
    <w:multiLevelType w:val="hybridMultilevel"/>
    <w:tmpl w:val="1B0AB66E"/>
    <w:lvl w:ilvl="0" w:tplc="49EC77AA">
      <w:start w:val="2"/>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2" w15:restartNumberingAfterBreak="0">
    <w:nsid w:val="0CFA0B71"/>
    <w:multiLevelType w:val="hybridMultilevel"/>
    <w:tmpl w:val="69404BBE"/>
    <w:lvl w:ilvl="0" w:tplc="D8AE3C4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6763F5"/>
    <w:multiLevelType w:val="hybridMultilevel"/>
    <w:tmpl w:val="8F9E3132"/>
    <w:lvl w:ilvl="0" w:tplc="55FADD3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8EE0969"/>
    <w:multiLevelType w:val="hybridMultilevel"/>
    <w:tmpl w:val="71C4EF46"/>
    <w:lvl w:ilvl="0" w:tplc="12F21AB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8284E4A"/>
    <w:multiLevelType w:val="hybridMultilevel"/>
    <w:tmpl w:val="39D61BE4"/>
    <w:lvl w:ilvl="0" w:tplc="4C2A7C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8C53717"/>
    <w:multiLevelType w:val="hybridMultilevel"/>
    <w:tmpl w:val="0D48C9E0"/>
    <w:lvl w:ilvl="0" w:tplc="A9ACAA2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C753268"/>
    <w:multiLevelType w:val="hybridMultilevel"/>
    <w:tmpl w:val="9DDEFA8E"/>
    <w:lvl w:ilvl="0" w:tplc="D8E2FB4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2297E45"/>
    <w:multiLevelType w:val="hybridMultilevel"/>
    <w:tmpl w:val="DEDAD582"/>
    <w:lvl w:ilvl="0" w:tplc="A3F46AAC">
      <w:start w:val="2"/>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9" w15:restartNumberingAfterBreak="0">
    <w:nsid w:val="34805BAA"/>
    <w:multiLevelType w:val="hybridMultilevel"/>
    <w:tmpl w:val="05748FDE"/>
    <w:lvl w:ilvl="0" w:tplc="68CE286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41AC2CF5"/>
    <w:multiLevelType w:val="hybridMultilevel"/>
    <w:tmpl w:val="DDB646E6"/>
    <w:lvl w:ilvl="0" w:tplc="2C368EBA">
      <w:start w:val="2"/>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11" w15:restartNumberingAfterBreak="0">
    <w:nsid w:val="4CD12F20"/>
    <w:multiLevelType w:val="hybridMultilevel"/>
    <w:tmpl w:val="531A6374"/>
    <w:lvl w:ilvl="0" w:tplc="1DC8D05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182364E"/>
    <w:multiLevelType w:val="hybridMultilevel"/>
    <w:tmpl w:val="3306EEF6"/>
    <w:lvl w:ilvl="0" w:tplc="206883B4">
      <w:start w:val="2"/>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13" w15:restartNumberingAfterBreak="0">
    <w:nsid w:val="5FEE05E2"/>
    <w:multiLevelType w:val="hybridMultilevel"/>
    <w:tmpl w:val="BE90103A"/>
    <w:lvl w:ilvl="0" w:tplc="00F4E10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2DF5619"/>
    <w:multiLevelType w:val="hybridMultilevel"/>
    <w:tmpl w:val="85743650"/>
    <w:lvl w:ilvl="0" w:tplc="384ACDB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63807832"/>
    <w:multiLevelType w:val="hybridMultilevel"/>
    <w:tmpl w:val="2E7A7CBE"/>
    <w:lvl w:ilvl="0" w:tplc="C464AE3E">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66871BE8"/>
    <w:multiLevelType w:val="hybridMultilevel"/>
    <w:tmpl w:val="2782106A"/>
    <w:lvl w:ilvl="0" w:tplc="F76C801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C1B1972"/>
    <w:multiLevelType w:val="hybridMultilevel"/>
    <w:tmpl w:val="A2701FC8"/>
    <w:lvl w:ilvl="0" w:tplc="60062D34">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6D505314"/>
    <w:multiLevelType w:val="hybridMultilevel"/>
    <w:tmpl w:val="89B43564"/>
    <w:lvl w:ilvl="0" w:tplc="A1108298">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71522009"/>
    <w:multiLevelType w:val="hybridMultilevel"/>
    <w:tmpl w:val="EF56802A"/>
    <w:lvl w:ilvl="0" w:tplc="EDFED2C2">
      <w:start w:val="2"/>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20" w15:restartNumberingAfterBreak="0">
    <w:nsid w:val="71F100EB"/>
    <w:multiLevelType w:val="hybridMultilevel"/>
    <w:tmpl w:val="17FA1FBE"/>
    <w:lvl w:ilvl="0" w:tplc="92C2911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FDE44F1"/>
    <w:multiLevelType w:val="hybridMultilevel"/>
    <w:tmpl w:val="470E678E"/>
    <w:lvl w:ilvl="0" w:tplc="4606B708">
      <w:start w:val="2"/>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num w:numId="1">
    <w:abstractNumId w:val="14"/>
  </w:num>
  <w:num w:numId="2">
    <w:abstractNumId w:val="20"/>
  </w:num>
  <w:num w:numId="3">
    <w:abstractNumId w:val="5"/>
  </w:num>
  <w:num w:numId="4">
    <w:abstractNumId w:val="7"/>
  </w:num>
  <w:num w:numId="5">
    <w:abstractNumId w:val="13"/>
  </w:num>
  <w:num w:numId="6">
    <w:abstractNumId w:val="18"/>
  </w:num>
  <w:num w:numId="7">
    <w:abstractNumId w:val="17"/>
  </w:num>
  <w:num w:numId="8">
    <w:abstractNumId w:val="15"/>
  </w:num>
  <w:num w:numId="9">
    <w:abstractNumId w:val="0"/>
  </w:num>
  <w:num w:numId="10">
    <w:abstractNumId w:val="11"/>
  </w:num>
  <w:num w:numId="11">
    <w:abstractNumId w:val="16"/>
  </w:num>
  <w:num w:numId="12">
    <w:abstractNumId w:val="1"/>
  </w:num>
  <w:num w:numId="13">
    <w:abstractNumId w:val="3"/>
  </w:num>
  <w:num w:numId="14">
    <w:abstractNumId w:val="8"/>
  </w:num>
  <w:num w:numId="15">
    <w:abstractNumId w:val="12"/>
  </w:num>
  <w:num w:numId="16">
    <w:abstractNumId w:val="2"/>
  </w:num>
  <w:num w:numId="17">
    <w:abstractNumId w:val="19"/>
  </w:num>
  <w:num w:numId="18">
    <w:abstractNumId w:val="6"/>
  </w:num>
  <w:num w:numId="19">
    <w:abstractNumId w:val="21"/>
  </w:num>
  <w:num w:numId="20">
    <w:abstractNumId w:val="4"/>
  </w:num>
  <w:num w:numId="21">
    <w:abstractNumId w:val="10"/>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A8F"/>
    <w:rsid w:val="00002D0F"/>
    <w:rsid w:val="00003A86"/>
    <w:rsid w:val="0000428C"/>
    <w:rsid w:val="00007707"/>
    <w:rsid w:val="00012401"/>
    <w:rsid w:val="00015B9C"/>
    <w:rsid w:val="00015C5E"/>
    <w:rsid w:val="0001691D"/>
    <w:rsid w:val="00021E87"/>
    <w:rsid w:val="000225EA"/>
    <w:rsid w:val="000227A0"/>
    <w:rsid w:val="00025EBA"/>
    <w:rsid w:val="000273B5"/>
    <w:rsid w:val="00027DAE"/>
    <w:rsid w:val="00027DFE"/>
    <w:rsid w:val="00030958"/>
    <w:rsid w:val="00031034"/>
    <w:rsid w:val="0003219C"/>
    <w:rsid w:val="000322C6"/>
    <w:rsid w:val="0003375D"/>
    <w:rsid w:val="00033A9C"/>
    <w:rsid w:val="000348FA"/>
    <w:rsid w:val="000356FA"/>
    <w:rsid w:val="00036C1E"/>
    <w:rsid w:val="00044924"/>
    <w:rsid w:val="000518EF"/>
    <w:rsid w:val="00053400"/>
    <w:rsid w:val="00054C40"/>
    <w:rsid w:val="00054DCF"/>
    <w:rsid w:val="00057F1E"/>
    <w:rsid w:val="00062957"/>
    <w:rsid w:val="000636E1"/>
    <w:rsid w:val="00064EAD"/>
    <w:rsid w:val="000719D6"/>
    <w:rsid w:val="00073A77"/>
    <w:rsid w:val="00075415"/>
    <w:rsid w:val="00075E11"/>
    <w:rsid w:val="0007729E"/>
    <w:rsid w:val="00080C6D"/>
    <w:rsid w:val="00081102"/>
    <w:rsid w:val="00087402"/>
    <w:rsid w:val="0009003D"/>
    <w:rsid w:val="00092821"/>
    <w:rsid w:val="00096EF4"/>
    <w:rsid w:val="000A2F66"/>
    <w:rsid w:val="000B2037"/>
    <w:rsid w:val="000B59E7"/>
    <w:rsid w:val="000B62CD"/>
    <w:rsid w:val="000C64A2"/>
    <w:rsid w:val="000C72DF"/>
    <w:rsid w:val="000D2029"/>
    <w:rsid w:val="000D6FA1"/>
    <w:rsid w:val="000D73A0"/>
    <w:rsid w:val="000E60B2"/>
    <w:rsid w:val="000F07D0"/>
    <w:rsid w:val="000F07E4"/>
    <w:rsid w:val="000F0800"/>
    <w:rsid w:val="000F1596"/>
    <w:rsid w:val="000F7DE8"/>
    <w:rsid w:val="001019C3"/>
    <w:rsid w:val="0010211B"/>
    <w:rsid w:val="00102C7B"/>
    <w:rsid w:val="001032FD"/>
    <w:rsid w:val="00104BBC"/>
    <w:rsid w:val="00105993"/>
    <w:rsid w:val="00107096"/>
    <w:rsid w:val="001078EC"/>
    <w:rsid w:val="00111B6D"/>
    <w:rsid w:val="0011268D"/>
    <w:rsid w:val="001148A0"/>
    <w:rsid w:val="00116619"/>
    <w:rsid w:val="00120923"/>
    <w:rsid w:val="001212DD"/>
    <w:rsid w:val="00122C5C"/>
    <w:rsid w:val="00124A10"/>
    <w:rsid w:val="00127096"/>
    <w:rsid w:val="00131F26"/>
    <w:rsid w:val="00141083"/>
    <w:rsid w:val="00143549"/>
    <w:rsid w:val="0014518A"/>
    <w:rsid w:val="001453DF"/>
    <w:rsid w:val="00145E86"/>
    <w:rsid w:val="0014691A"/>
    <w:rsid w:val="00147C7C"/>
    <w:rsid w:val="00151AAE"/>
    <w:rsid w:val="00152B86"/>
    <w:rsid w:val="00152F20"/>
    <w:rsid w:val="00152F63"/>
    <w:rsid w:val="001550FF"/>
    <w:rsid w:val="00155513"/>
    <w:rsid w:val="001563DB"/>
    <w:rsid w:val="00161D78"/>
    <w:rsid w:val="0016283C"/>
    <w:rsid w:val="001714DB"/>
    <w:rsid w:val="00171C0D"/>
    <w:rsid w:val="00172C20"/>
    <w:rsid w:val="001733D0"/>
    <w:rsid w:val="00174485"/>
    <w:rsid w:val="00175AB6"/>
    <w:rsid w:val="00177FDF"/>
    <w:rsid w:val="001809D1"/>
    <w:rsid w:val="00184157"/>
    <w:rsid w:val="0018448E"/>
    <w:rsid w:val="00184921"/>
    <w:rsid w:val="00186673"/>
    <w:rsid w:val="0019177E"/>
    <w:rsid w:val="00192E97"/>
    <w:rsid w:val="001956E8"/>
    <w:rsid w:val="001977AC"/>
    <w:rsid w:val="00197F6E"/>
    <w:rsid w:val="001A1952"/>
    <w:rsid w:val="001A1F4D"/>
    <w:rsid w:val="001A29C9"/>
    <w:rsid w:val="001A52F6"/>
    <w:rsid w:val="001A57B9"/>
    <w:rsid w:val="001B18F2"/>
    <w:rsid w:val="001B30D3"/>
    <w:rsid w:val="001B55B0"/>
    <w:rsid w:val="001B5705"/>
    <w:rsid w:val="001B5E26"/>
    <w:rsid w:val="001C1BFA"/>
    <w:rsid w:val="001C22BD"/>
    <w:rsid w:val="001D28FC"/>
    <w:rsid w:val="001D2A70"/>
    <w:rsid w:val="001D3B9E"/>
    <w:rsid w:val="001D798B"/>
    <w:rsid w:val="001E0F5C"/>
    <w:rsid w:val="001E3453"/>
    <w:rsid w:val="001E7649"/>
    <w:rsid w:val="001F01B5"/>
    <w:rsid w:val="001F191D"/>
    <w:rsid w:val="001F2882"/>
    <w:rsid w:val="001F29AE"/>
    <w:rsid w:val="001F6AF0"/>
    <w:rsid w:val="001F6FCA"/>
    <w:rsid w:val="00200102"/>
    <w:rsid w:val="002003DA"/>
    <w:rsid w:val="0020357C"/>
    <w:rsid w:val="00203ECC"/>
    <w:rsid w:val="0020653F"/>
    <w:rsid w:val="00206807"/>
    <w:rsid w:val="002127A9"/>
    <w:rsid w:val="002143D6"/>
    <w:rsid w:val="00221436"/>
    <w:rsid w:val="00222560"/>
    <w:rsid w:val="00224D62"/>
    <w:rsid w:val="00226CA5"/>
    <w:rsid w:val="002277ED"/>
    <w:rsid w:val="00227816"/>
    <w:rsid w:val="00231CE3"/>
    <w:rsid w:val="0023240D"/>
    <w:rsid w:val="00233F54"/>
    <w:rsid w:val="00234888"/>
    <w:rsid w:val="002379D3"/>
    <w:rsid w:val="002411A4"/>
    <w:rsid w:val="0024457D"/>
    <w:rsid w:val="00244C42"/>
    <w:rsid w:val="002462D5"/>
    <w:rsid w:val="00246345"/>
    <w:rsid w:val="00247264"/>
    <w:rsid w:val="00247B6F"/>
    <w:rsid w:val="00250EE4"/>
    <w:rsid w:val="0025288C"/>
    <w:rsid w:val="00252D9F"/>
    <w:rsid w:val="00252F13"/>
    <w:rsid w:val="00255E97"/>
    <w:rsid w:val="00256145"/>
    <w:rsid w:val="0025677D"/>
    <w:rsid w:val="00262A94"/>
    <w:rsid w:val="002702F0"/>
    <w:rsid w:val="00271762"/>
    <w:rsid w:val="00272517"/>
    <w:rsid w:val="00273960"/>
    <w:rsid w:val="00274F68"/>
    <w:rsid w:val="00282886"/>
    <w:rsid w:val="00283EAF"/>
    <w:rsid w:val="00286BA5"/>
    <w:rsid w:val="0028757A"/>
    <w:rsid w:val="00291C69"/>
    <w:rsid w:val="002942CF"/>
    <w:rsid w:val="002952C4"/>
    <w:rsid w:val="002A0C12"/>
    <w:rsid w:val="002A114A"/>
    <w:rsid w:val="002B2EBA"/>
    <w:rsid w:val="002B3DE9"/>
    <w:rsid w:val="002B4629"/>
    <w:rsid w:val="002C02CA"/>
    <w:rsid w:val="002C07F2"/>
    <w:rsid w:val="002C58F3"/>
    <w:rsid w:val="002C755C"/>
    <w:rsid w:val="002D201B"/>
    <w:rsid w:val="002D3BF7"/>
    <w:rsid w:val="002D5E4C"/>
    <w:rsid w:val="002D6810"/>
    <w:rsid w:val="002D689C"/>
    <w:rsid w:val="002D790E"/>
    <w:rsid w:val="002D7A9D"/>
    <w:rsid w:val="002E541E"/>
    <w:rsid w:val="002F51CB"/>
    <w:rsid w:val="002F57A6"/>
    <w:rsid w:val="0030019A"/>
    <w:rsid w:val="003001EC"/>
    <w:rsid w:val="003021B4"/>
    <w:rsid w:val="0031079F"/>
    <w:rsid w:val="003109F7"/>
    <w:rsid w:val="00315102"/>
    <w:rsid w:val="00317D81"/>
    <w:rsid w:val="00317F7C"/>
    <w:rsid w:val="00320040"/>
    <w:rsid w:val="00320A7E"/>
    <w:rsid w:val="0032481D"/>
    <w:rsid w:val="00324B66"/>
    <w:rsid w:val="00324DCE"/>
    <w:rsid w:val="00327595"/>
    <w:rsid w:val="003303F5"/>
    <w:rsid w:val="003317B3"/>
    <w:rsid w:val="00332392"/>
    <w:rsid w:val="003355F7"/>
    <w:rsid w:val="00340FFC"/>
    <w:rsid w:val="00341FA7"/>
    <w:rsid w:val="00355D3F"/>
    <w:rsid w:val="00363382"/>
    <w:rsid w:val="003634E1"/>
    <w:rsid w:val="003705A1"/>
    <w:rsid w:val="00371939"/>
    <w:rsid w:val="00373ABD"/>
    <w:rsid w:val="003750BA"/>
    <w:rsid w:val="00376ACF"/>
    <w:rsid w:val="00376EF0"/>
    <w:rsid w:val="003826B7"/>
    <w:rsid w:val="00382DD6"/>
    <w:rsid w:val="00384499"/>
    <w:rsid w:val="003900F0"/>
    <w:rsid w:val="00390FC1"/>
    <w:rsid w:val="003911A4"/>
    <w:rsid w:val="00393628"/>
    <w:rsid w:val="00393953"/>
    <w:rsid w:val="003951C3"/>
    <w:rsid w:val="00397921"/>
    <w:rsid w:val="003A031F"/>
    <w:rsid w:val="003A0FD7"/>
    <w:rsid w:val="003A14FD"/>
    <w:rsid w:val="003A1D65"/>
    <w:rsid w:val="003A276B"/>
    <w:rsid w:val="003A5C85"/>
    <w:rsid w:val="003A74D8"/>
    <w:rsid w:val="003A768E"/>
    <w:rsid w:val="003B1D23"/>
    <w:rsid w:val="003B1DEA"/>
    <w:rsid w:val="003B1F86"/>
    <w:rsid w:val="003B489E"/>
    <w:rsid w:val="003C0E92"/>
    <w:rsid w:val="003C165C"/>
    <w:rsid w:val="003C2292"/>
    <w:rsid w:val="003C4C4B"/>
    <w:rsid w:val="003C4D8B"/>
    <w:rsid w:val="003C6F23"/>
    <w:rsid w:val="003D05C5"/>
    <w:rsid w:val="003D244E"/>
    <w:rsid w:val="003D2659"/>
    <w:rsid w:val="003D484D"/>
    <w:rsid w:val="003E0B5A"/>
    <w:rsid w:val="003E1AE0"/>
    <w:rsid w:val="003E6517"/>
    <w:rsid w:val="003E7DCC"/>
    <w:rsid w:val="003E7FEB"/>
    <w:rsid w:val="003F04FB"/>
    <w:rsid w:val="003F083C"/>
    <w:rsid w:val="003F0B22"/>
    <w:rsid w:val="003F1628"/>
    <w:rsid w:val="003F492B"/>
    <w:rsid w:val="003F4BED"/>
    <w:rsid w:val="003F5F73"/>
    <w:rsid w:val="004015BC"/>
    <w:rsid w:val="00403D69"/>
    <w:rsid w:val="004050A6"/>
    <w:rsid w:val="00406F43"/>
    <w:rsid w:val="00407A4E"/>
    <w:rsid w:val="00407D9A"/>
    <w:rsid w:val="00412787"/>
    <w:rsid w:val="00412A34"/>
    <w:rsid w:val="00413B7B"/>
    <w:rsid w:val="00415B28"/>
    <w:rsid w:val="004175DA"/>
    <w:rsid w:val="0041766B"/>
    <w:rsid w:val="00420164"/>
    <w:rsid w:val="00422983"/>
    <w:rsid w:val="00423E80"/>
    <w:rsid w:val="00424E14"/>
    <w:rsid w:val="0042560B"/>
    <w:rsid w:val="0042630B"/>
    <w:rsid w:val="00427F97"/>
    <w:rsid w:val="00430773"/>
    <w:rsid w:val="004318BA"/>
    <w:rsid w:val="00432794"/>
    <w:rsid w:val="00432EBA"/>
    <w:rsid w:val="00435B0E"/>
    <w:rsid w:val="00442172"/>
    <w:rsid w:val="00443257"/>
    <w:rsid w:val="004458D1"/>
    <w:rsid w:val="004470C3"/>
    <w:rsid w:val="0045053A"/>
    <w:rsid w:val="00450D97"/>
    <w:rsid w:val="00462312"/>
    <w:rsid w:val="00462D08"/>
    <w:rsid w:val="0046311C"/>
    <w:rsid w:val="00463637"/>
    <w:rsid w:val="00467E47"/>
    <w:rsid w:val="004766A2"/>
    <w:rsid w:val="00476FB8"/>
    <w:rsid w:val="004828AF"/>
    <w:rsid w:val="004861DC"/>
    <w:rsid w:val="00487F92"/>
    <w:rsid w:val="0049011B"/>
    <w:rsid w:val="00494FA8"/>
    <w:rsid w:val="00495209"/>
    <w:rsid w:val="00495C70"/>
    <w:rsid w:val="00496007"/>
    <w:rsid w:val="0049763B"/>
    <w:rsid w:val="004A03C7"/>
    <w:rsid w:val="004A23B0"/>
    <w:rsid w:val="004A46C9"/>
    <w:rsid w:val="004A4A24"/>
    <w:rsid w:val="004A707A"/>
    <w:rsid w:val="004B2296"/>
    <w:rsid w:val="004C0788"/>
    <w:rsid w:val="004C355E"/>
    <w:rsid w:val="004C407B"/>
    <w:rsid w:val="004C4241"/>
    <w:rsid w:val="004C488A"/>
    <w:rsid w:val="004D0C4B"/>
    <w:rsid w:val="004D20EB"/>
    <w:rsid w:val="004D5076"/>
    <w:rsid w:val="004D6018"/>
    <w:rsid w:val="004D6B42"/>
    <w:rsid w:val="004E17F6"/>
    <w:rsid w:val="004E1967"/>
    <w:rsid w:val="004E5D7D"/>
    <w:rsid w:val="004F3560"/>
    <w:rsid w:val="004F7956"/>
    <w:rsid w:val="004F7B1F"/>
    <w:rsid w:val="0050049A"/>
    <w:rsid w:val="00500E6B"/>
    <w:rsid w:val="00501D0F"/>
    <w:rsid w:val="00504155"/>
    <w:rsid w:val="00507D6C"/>
    <w:rsid w:val="005117E1"/>
    <w:rsid w:val="005147C3"/>
    <w:rsid w:val="00515D63"/>
    <w:rsid w:val="00515DF9"/>
    <w:rsid w:val="00520652"/>
    <w:rsid w:val="005217E6"/>
    <w:rsid w:val="005339F8"/>
    <w:rsid w:val="005364B5"/>
    <w:rsid w:val="00540B5A"/>
    <w:rsid w:val="00542D2F"/>
    <w:rsid w:val="00543D38"/>
    <w:rsid w:val="00547FF6"/>
    <w:rsid w:val="005506B2"/>
    <w:rsid w:val="005538D8"/>
    <w:rsid w:val="00560883"/>
    <w:rsid w:val="00562A8F"/>
    <w:rsid w:val="00565ACB"/>
    <w:rsid w:val="00565F30"/>
    <w:rsid w:val="005663B5"/>
    <w:rsid w:val="005677A6"/>
    <w:rsid w:val="00573CA1"/>
    <w:rsid w:val="005759F9"/>
    <w:rsid w:val="0058274B"/>
    <w:rsid w:val="005834AE"/>
    <w:rsid w:val="005844F6"/>
    <w:rsid w:val="00585110"/>
    <w:rsid w:val="0058530F"/>
    <w:rsid w:val="005872A0"/>
    <w:rsid w:val="00591A70"/>
    <w:rsid w:val="005949C8"/>
    <w:rsid w:val="00595C41"/>
    <w:rsid w:val="00596160"/>
    <w:rsid w:val="005A0677"/>
    <w:rsid w:val="005A162D"/>
    <w:rsid w:val="005A6FF8"/>
    <w:rsid w:val="005B17ED"/>
    <w:rsid w:val="005B5407"/>
    <w:rsid w:val="005B6EB8"/>
    <w:rsid w:val="005C0E01"/>
    <w:rsid w:val="005C2536"/>
    <w:rsid w:val="005C4602"/>
    <w:rsid w:val="005C537C"/>
    <w:rsid w:val="005C580F"/>
    <w:rsid w:val="005C724E"/>
    <w:rsid w:val="005D121C"/>
    <w:rsid w:val="005D1DA3"/>
    <w:rsid w:val="005D1F30"/>
    <w:rsid w:val="005D354F"/>
    <w:rsid w:val="005D56B7"/>
    <w:rsid w:val="005D5C64"/>
    <w:rsid w:val="005D67C8"/>
    <w:rsid w:val="005D6E70"/>
    <w:rsid w:val="005E560F"/>
    <w:rsid w:val="005E6010"/>
    <w:rsid w:val="005E679A"/>
    <w:rsid w:val="005F16B2"/>
    <w:rsid w:val="005F616D"/>
    <w:rsid w:val="005F776D"/>
    <w:rsid w:val="006113A4"/>
    <w:rsid w:val="00613304"/>
    <w:rsid w:val="0061619C"/>
    <w:rsid w:val="006161C4"/>
    <w:rsid w:val="00621B26"/>
    <w:rsid w:val="00621C52"/>
    <w:rsid w:val="00626EE3"/>
    <w:rsid w:val="006313D3"/>
    <w:rsid w:val="00634CC9"/>
    <w:rsid w:val="006412DA"/>
    <w:rsid w:val="00641DE5"/>
    <w:rsid w:val="006422E7"/>
    <w:rsid w:val="00643589"/>
    <w:rsid w:val="0064390B"/>
    <w:rsid w:val="00644264"/>
    <w:rsid w:val="00647CF3"/>
    <w:rsid w:val="00654914"/>
    <w:rsid w:val="00654ED8"/>
    <w:rsid w:val="00656459"/>
    <w:rsid w:val="00660D16"/>
    <w:rsid w:val="006616D5"/>
    <w:rsid w:val="00662D00"/>
    <w:rsid w:val="00664848"/>
    <w:rsid w:val="00665DF9"/>
    <w:rsid w:val="006662F9"/>
    <w:rsid w:val="006708C3"/>
    <w:rsid w:val="00671A59"/>
    <w:rsid w:val="006721CD"/>
    <w:rsid w:val="00673A12"/>
    <w:rsid w:val="0067470A"/>
    <w:rsid w:val="006752F2"/>
    <w:rsid w:val="00680DE3"/>
    <w:rsid w:val="00681A3B"/>
    <w:rsid w:val="006860C0"/>
    <w:rsid w:val="006868BD"/>
    <w:rsid w:val="006875CD"/>
    <w:rsid w:val="00693728"/>
    <w:rsid w:val="00693B48"/>
    <w:rsid w:val="0069480F"/>
    <w:rsid w:val="00695CA2"/>
    <w:rsid w:val="00697680"/>
    <w:rsid w:val="006A08C8"/>
    <w:rsid w:val="006A1AE0"/>
    <w:rsid w:val="006A1D23"/>
    <w:rsid w:val="006A6D89"/>
    <w:rsid w:val="006A73EC"/>
    <w:rsid w:val="006A777B"/>
    <w:rsid w:val="006A79B6"/>
    <w:rsid w:val="006B2CB3"/>
    <w:rsid w:val="006B2F25"/>
    <w:rsid w:val="006B3FB7"/>
    <w:rsid w:val="006B477D"/>
    <w:rsid w:val="006B534F"/>
    <w:rsid w:val="006B5943"/>
    <w:rsid w:val="006C3103"/>
    <w:rsid w:val="006D1119"/>
    <w:rsid w:val="006D13D8"/>
    <w:rsid w:val="006D2834"/>
    <w:rsid w:val="006D2F21"/>
    <w:rsid w:val="006D7E76"/>
    <w:rsid w:val="006E2608"/>
    <w:rsid w:val="006E728D"/>
    <w:rsid w:val="006F0A84"/>
    <w:rsid w:val="006F1160"/>
    <w:rsid w:val="006F458A"/>
    <w:rsid w:val="006F6131"/>
    <w:rsid w:val="0070210D"/>
    <w:rsid w:val="00702204"/>
    <w:rsid w:val="007026EB"/>
    <w:rsid w:val="0070281F"/>
    <w:rsid w:val="00702C4C"/>
    <w:rsid w:val="00702C99"/>
    <w:rsid w:val="0070424E"/>
    <w:rsid w:val="00706C72"/>
    <w:rsid w:val="00707691"/>
    <w:rsid w:val="00711FCF"/>
    <w:rsid w:val="0071307C"/>
    <w:rsid w:val="00713D4C"/>
    <w:rsid w:val="007153B3"/>
    <w:rsid w:val="00717639"/>
    <w:rsid w:val="00720EDE"/>
    <w:rsid w:val="00723364"/>
    <w:rsid w:val="00726C07"/>
    <w:rsid w:val="007276AC"/>
    <w:rsid w:val="007310B0"/>
    <w:rsid w:val="00731E05"/>
    <w:rsid w:val="007321B2"/>
    <w:rsid w:val="00734E83"/>
    <w:rsid w:val="007378C8"/>
    <w:rsid w:val="00737C48"/>
    <w:rsid w:val="00737D81"/>
    <w:rsid w:val="0074011D"/>
    <w:rsid w:val="00740EFE"/>
    <w:rsid w:val="00744D3D"/>
    <w:rsid w:val="00745277"/>
    <w:rsid w:val="0074671F"/>
    <w:rsid w:val="0075741B"/>
    <w:rsid w:val="0076146B"/>
    <w:rsid w:val="00761B60"/>
    <w:rsid w:val="00761E5B"/>
    <w:rsid w:val="0076200E"/>
    <w:rsid w:val="0076275A"/>
    <w:rsid w:val="00765BD3"/>
    <w:rsid w:val="00766697"/>
    <w:rsid w:val="007676E9"/>
    <w:rsid w:val="007716E2"/>
    <w:rsid w:val="0077427A"/>
    <w:rsid w:val="00775160"/>
    <w:rsid w:val="00777252"/>
    <w:rsid w:val="007823AA"/>
    <w:rsid w:val="00782913"/>
    <w:rsid w:val="00782E40"/>
    <w:rsid w:val="00783943"/>
    <w:rsid w:val="00784839"/>
    <w:rsid w:val="00786708"/>
    <w:rsid w:val="00786E72"/>
    <w:rsid w:val="0078767D"/>
    <w:rsid w:val="007918E7"/>
    <w:rsid w:val="00794037"/>
    <w:rsid w:val="00794C85"/>
    <w:rsid w:val="00794F39"/>
    <w:rsid w:val="00797E5F"/>
    <w:rsid w:val="007A1038"/>
    <w:rsid w:val="007A1505"/>
    <w:rsid w:val="007A3C28"/>
    <w:rsid w:val="007A484B"/>
    <w:rsid w:val="007A7200"/>
    <w:rsid w:val="007A7935"/>
    <w:rsid w:val="007A7B79"/>
    <w:rsid w:val="007B07E5"/>
    <w:rsid w:val="007B468F"/>
    <w:rsid w:val="007B4A55"/>
    <w:rsid w:val="007B4D9C"/>
    <w:rsid w:val="007C1392"/>
    <w:rsid w:val="007C53B9"/>
    <w:rsid w:val="007D5C06"/>
    <w:rsid w:val="007E0623"/>
    <w:rsid w:val="007E0B73"/>
    <w:rsid w:val="007E527B"/>
    <w:rsid w:val="007E685E"/>
    <w:rsid w:val="007E6C4A"/>
    <w:rsid w:val="007E6DD5"/>
    <w:rsid w:val="007F1535"/>
    <w:rsid w:val="007F4701"/>
    <w:rsid w:val="00801D69"/>
    <w:rsid w:val="00806BB5"/>
    <w:rsid w:val="00807747"/>
    <w:rsid w:val="0081078F"/>
    <w:rsid w:val="008134A9"/>
    <w:rsid w:val="0081464D"/>
    <w:rsid w:val="00814CB8"/>
    <w:rsid w:val="0082105A"/>
    <w:rsid w:val="00824819"/>
    <w:rsid w:val="00824A58"/>
    <w:rsid w:val="0082761F"/>
    <w:rsid w:val="008303B7"/>
    <w:rsid w:val="00831EB1"/>
    <w:rsid w:val="00833081"/>
    <w:rsid w:val="00835CED"/>
    <w:rsid w:val="00840AB1"/>
    <w:rsid w:val="008474E5"/>
    <w:rsid w:val="008479B4"/>
    <w:rsid w:val="00851C3E"/>
    <w:rsid w:val="00854B77"/>
    <w:rsid w:val="00863028"/>
    <w:rsid w:val="00863C46"/>
    <w:rsid w:val="008643CC"/>
    <w:rsid w:val="00865B5C"/>
    <w:rsid w:val="00872D22"/>
    <w:rsid w:val="008733E3"/>
    <w:rsid w:val="00874E8E"/>
    <w:rsid w:val="008756E1"/>
    <w:rsid w:val="008809E0"/>
    <w:rsid w:val="0088258E"/>
    <w:rsid w:val="00883C6E"/>
    <w:rsid w:val="008875FB"/>
    <w:rsid w:val="00890168"/>
    <w:rsid w:val="0089653B"/>
    <w:rsid w:val="0089672D"/>
    <w:rsid w:val="00896B23"/>
    <w:rsid w:val="008977D4"/>
    <w:rsid w:val="00897D0E"/>
    <w:rsid w:val="008A3F3C"/>
    <w:rsid w:val="008A4710"/>
    <w:rsid w:val="008A58B7"/>
    <w:rsid w:val="008A71F2"/>
    <w:rsid w:val="008A79ED"/>
    <w:rsid w:val="008B2DD7"/>
    <w:rsid w:val="008B3AD7"/>
    <w:rsid w:val="008B5D28"/>
    <w:rsid w:val="008C0FCE"/>
    <w:rsid w:val="008C1C55"/>
    <w:rsid w:val="008C202A"/>
    <w:rsid w:val="008C43C9"/>
    <w:rsid w:val="008C5194"/>
    <w:rsid w:val="008C564A"/>
    <w:rsid w:val="008C6AA4"/>
    <w:rsid w:val="008C6DAA"/>
    <w:rsid w:val="008D06DA"/>
    <w:rsid w:val="008D1742"/>
    <w:rsid w:val="008D3671"/>
    <w:rsid w:val="008D3787"/>
    <w:rsid w:val="008E11BE"/>
    <w:rsid w:val="008E1B47"/>
    <w:rsid w:val="008E1D21"/>
    <w:rsid w:val="008E2F1A"/>
    <w:rsid w:val="0091258C"/>
    <w:rsid w:val="00914287"/>
    <w:rsid w:val="00917978"/>
    <w:rsid w:val="00924548"/>
    <w:rsid w:val="00924DC2"/>
    <w:rsid w:val="00924ED1"/>
    <w:rsid w:val="00927382"/>
    <w:rsid w:val="00932BAF"/>
    <w:rsid w:val="00934E1B"/>
    <w:rsid w:val="00935075"/>
    <w:rsid w:val="00936CE3"/>
    <w:rsid w:val="00944935"/>
    <w:rsid w:val="00947BAA"/>
    <w:rsid w:val="00947BE0"/>
    <w:rsid w:val="00951CC5"/>
    <w:rsid w:val="00957DF3"/>
    <w:rsid w:val="00965D8C"/>
    <w:rsid w:val="009664C9"/>
    <w:rsid w:val="00973327"/>
    <w:rsid w:val="00975361"/>
    <w:rsid w:val="0098152A"/>
    <w:rsid w:val="00983192"/>
    <w:rsid w:val="00984837"/>
    <w:rsid w:val="009854AA"/>
    <w:rsid w:val="009871F1"/>
    <w:rsid w:val="00991684"/>
    <w:rsid w:val="00992207"/>
    <w:rsid w:val="0099374D"/>
    <w:rsid w:val="009A022C"/>
    <w:rsid w:val="009A500E"/>
    <w:rsid w:val="009A7A79"/>
    <w:rsid w:val="009B1136"/>
    <w:rsid w:val="009B3414"/>
    <w:rsid w:val="009B36C7"/>
    <w:rsid w:val="009B4BC5"/>
    <w:rsid w:val="009B4DEA"/>
    <w:rsid w:val="009B5240"/>
    <w:rsid w:val="009C1B3B"/>
    <w:rsid w:val="009D11C7"/>
    <w:rsid w:val="009D7C08"/>
    <w:rsid w:val="009E0D2A"/>
    <w:rsid w:val="009E2EFC"/>
    <w:rsid w:val="009E34C7"/>
    <w:rsid w:val="009E6076"/>
    <w:rsid w:val="009F31BD"/>
    <w:rsid w:val="009F49FC"/>
    <w:rsid w:val="009F7164"/>
    <w:rsid w:val="00A0293E"/>
    <w:rsid w:val="00A15181"/>
    <w:rsid w:val="00A15F4A"/>
    <w:rsid w:val="00A17C0D"/>
    <w:rsid w:val="00A2338F"/>
    <w:rsid w:val="00A33156"/>
    <w:rsid w:val="00A338BD"/>
    <w:rsid w:val="00A3739D"/>
    <w:rsid w:val="00A40168"/>
    <w:rsid w:val="00A45E74"/>
    <w:rsid w:val="00A46630"/>
    <w:rsid w:val="00A46F0C"/>
    <w:rsid w:val="00A50097"/>
    <w:rsid w:val="00A50429"/>
    <w:rsid w:val="00A51274"/>
    <w:rsid w:val="00A55332"/>
    <w:rsid w:val="00A577F1"/>
    <w:rsid w:val="00A656D9"/>
    <w:rsid w:val="00A67540"/>
    <w:rsid w:val="00A72380"/>
    <w:rsid w:val="00A74578"/>
    <w:rsid w:val="00A828ED"/>
    <w:rsid w:val="00A83671"/>
    <w:rsid w:val="00A9373D"/>
    <w:rsid w:val="00A94019"/>
    <w:rsid w:val="00AA0749"/>
    <w:rsid w:val="00AA15C5"/>
    <w:rsid w:val="00AA1DF8"/>
    <w:rsid w:val="00AB4D9A"/>
    <w:rsid w:val="00AB6601"/>
    <w:rsid w:val="00AC03AA"/>
    <w:rsid w:val="00AC2DDA"/>
    <w:rsid w:val="00AC366B"/>
    <w:rsid w:val="00AC5B27"/>
    <w:rsid w:val="00AC79CE"/>
    <w:rsid w:val="00AD071F"/>
    <w:rsid w:val="00AD10D9"/>
    <w:rsid w:val="00AD248B"/>
    <w:rsid w:val="00AD5CAB"/>
    <w:rsid w:val="00AD5D7F"/>
    <w:rsid w:val="00AD6A0F"/>
    <w:rsid w:val="00AD73D2"/>
    <w:rsid w:val="00AE2A75"/>
    <w:rsid w:val="00AE6C9C"/>
    <w:rsid w:val="00AE7336"/>
    <w:rsid w:val="00AF3E21"/>
    <w:rsid w:val="00AF5D98"/>
    <w:rsid w:val="00B044EB"/>
    <w:rsid w:val="00B0778B"/>
    <w:rsid w:val="00B10E50"/>
    <w:rsid w:val="00B12CCE"/>
    <w:rsid w:val="00B1376C"/>
    <w:rsid w:val="00B15EF0"/>
    <w:rsid w:val="00B16B26"/>
    <w:rsid w:val="00B20433"/>
    <w:rsid w:val="00B2237E"/>
    <w:rsid w:val="00B22761"/>
    <w:rsid w:val="00B231FD"/>
    <w:rsid w:val="00B25D12"/>
    <w:rsid w:val="00B261FD"/>
    <w:rsid w:val="00B2745F"/>
    <w:rsid w:val="00B27B2A"/>
    <w:rsid w:val="00B36ED2"/>
    <w:rsid w:val="00B41F00"/>
    <w:rsid w:val="00B41F35"/>
    <w:rsid w:val="00B42494"/>
    <w:rsid w:val="00B43C07"/>
    <w:rsid w:val="00B43E53"/>
    <w:rsid w:val="00B452E0"/>
    <w:rsid w:val="00B4656B"/>
    <w:rsid w:val="00B5548F"/>
    <w:rsid w:val="00B56B2F"/>
    <w:rsid w:val="00B604CB"/>
    <w:rsid w:val="00B61107"/>
    <w:rsid w:val="00B6456E"/>
    <w:rsid w:val="00B72462"/>
    <w:rsid w:val="00B72538"/>
    <w:rsid w:val="00B741F5"/>
    <w:rsid w:val="00B748E6"/>
    <w:rsid w:val="00B76B1A"/>
    <w:rsid w:val="00B76D54"/>
    <w:rsid w:val="00B779DC"/>
    <w:rsid w:val="00B81567"/>
    <w:rsid w:val="00B8161B"/>
    <w:rsid w:val="00B831B1"/>
    <w:rsid w:val="00B8390A"/>
    <w:rsid w:val="00B8524F"/>
    <w:rsid w:val="00B8546D"/>
    <w:rsid w:val="00B85A4D"/>
    <w:rsid w:val="00B90336"/>
    <w:rsid w:val="00BA0B3C"/>
    <w:rsid w:val="00BA198A"/>
    <w:rsid w:val="00BA1B4F"/>
    <w:rsid w:val="00BA3FE8"/>
    <w:rsid w:val="00BA5508"/>
    <w:rsid w:val="00BA7F08"/>
    <w:rsid w:val="00BB3FF5"/>
    <w:rsid w:val="00BB62F6"/>
    <w:rsid w:val="00BB6353"/>
    <w:rsid w:val="00BB673B"/>
    <w:rsid w:val="00BB72FA"/>
    <w:rsid w:val="00BC3C72"/>
    <w:rsid w:val="00BC3E0E"/>
    <w:rsid w:val="00BD0BDA"/>
    <w:rsid w:val="00BD13A7"/>
    <w:rsid w:val="00BD22F3"/>
    <w:rsid w:val="00BD37B0"/>
    <w:rsid w:val="00BD4191"/>
    <w:rsid w:val="00BD4539"/>
    <w:rsid w:val="00BD65B8"/>
    <w:rsid w:val="00BE07EC"/>
    <w:rsid w:val="00BE0EF5"/>
    <w:rsid w:val="00BE2925"/>
    <w:rsid w:val="00BE4250"/>
    <w:rsid w:val="00BF2A05"/>
    <w:rsid w:val="00BF2DF1"/>
    <w:rsid w:val="00BF4FBC"/>
    <w:rsid w:val="00BF5A04"/>
    <w:rsid w:val="00C004CA"/>
    <w:rsid w:val="00C011E1"/>
    <w:rsid w:val="00C024A4"/>
    <w:rsid w:val="00C039F0"/>
    <w:rsid w:val="00C06F48"/>
    <w:rsid w:val="00C1116C"/>
    <w:rsid w:val="00C13B6F"/>
    <w:rsid w:val="00C15175"/>
    <w:rsid w:val="00C15BCB"/>
    <w:rsid w:val="00C17A49"/>
    <w:rsid w:val="00C17A71"/>
    <w:rsid w:val="00C22930"/>
    <w:rsid w:val="00C26FBE"/>
    <w:rsid w:val="00C30DED"/>
    <w:rsid w:val="00C35784"/>
    <w:rsid w:val="00C36D8F"/>
    <w:rsid w:val="00C4378B"/>
    <w:rsid w:val="00C44A6D"/>
    <w:rsid w:val="00C473FF"/>
    <w:rsid w:val="00C50541"/>
    <w:rsid w:val="00C508F4"/>
    <w:rsid w:val="00C53E96"/>
    <w:rsid w:val="00C54F04"/>
    <w:rsid w:val="00C56072"/>
    <w:rsid w:val="00C61408"/>
    <w:rsid w:val="00C61ECF"/>
    <w:rsid w:val="00C66C04"/>
    <w:rsid w:val="00C71C6D"/>
    <w:rsid w:val="00C72BC4"/>
    <w:rsid w:val="00C750F0"/>
    <w:rsid w:val="00C773AC"/>
    <w:rsid w:val="00C87BCB"/>
    <w:rsid w:val="00C90056"/>
    <w:rsid w:val="00C91AE1"/>
    <w:rsid w:val="00C924DB"/>
    <w:rsid w:val="00C94B8A"/>
    <w:rsid w:val="00CA0FD0"/>
    <w:rsid w:val="00CA1DC8"/>
    <w:rsid w:val="00CA2B4D"/>
    <w:rsid w:val="00CA558B"/>
    <w:rsid w:val="00CA6D68"/>
    <w:rsid w:val="00CB28AC"/>
    <w:rsid w:val="00CB32B5"/>
    <w:rsid w:val="00CB60FE"/>
    <w:rsid w:val="00CB67C5"/>
    <w:rsid w:val="00CB7A50"/>
    <w:rsid w:val="00CC0A7F"/>
    <w:rsid w:val="00CC0FEB"/>
    <w:rsid w:val="00CC1182"/>
    <w:rsid w:val="00CC29E0"/>
    <w:rsid w:val="00CC310C"/>
    <w:rsid w:val="00CC3503"/>
    <w:rsid w:val="00CC636C"/>
    <w:rsid w:val="00CC7FF4"/>
    <w:rsid w:val="00CC7FFA"/>
    <w:rsid w:val="00CD1B41"/>
    <w:rsid w:val="00CE1E15"/>
    <w:rsid w:val="00CE32D1"/>
    <w:rsid w:val="00CE37C5"/>
    <w:rsid w:val="00CE3C5B"/>
    <w:rsid w:val="00CE7509"/>
    <w:rsid w:val="00CE7756"/>
    <w:rsid w:val="00CF16C5"/>
    <w:rsid w:val="00CF1CA5"/>
    <w:rsid w:val="00D01B25"/>
    <w:rsid w:val="00D04FE0"/>
    <w:rsid w:val="00D063EE"/>
    <w:rsid w:val="00D06C38"/>
    <w:rsid w:val="00D07FDD"/>
    <w:rsid w:val="00D10009"/>
    <w:rsid w:val="00D16153"/>
    <w:rsid w:val="00D2057B"/>
    <w:rsid w:val="00D226C6"/>
    <w:rsid w:val="00D22977"/>
    <w:rsid w:val="00D22981"/>
    <w:rsid w:val="00D2366E"/>
    <w:rsid w:val="00D31A79"/>
    <w:rsid w:val="00D31BF8"/>
    <w:rsid w:val="00D32902"/>
    <w:rsid w:val="00D33530"/>
    <w:rsid w:val="00D34840"/>
    <w:rsid w:val="00D353BA"/>
    <w:rsid w:val="00D35E81"/>
    <w:rsid w:val="00D36267"/>
    <w:rsid w:val="00D40154"/>
    <w:rsid w:val="00D40447"/>
    <w:rsid w:val="00D41FF9"/>
    <w:rsid w:val="00D437C8"/>
    <w:rsid w:val="00D47C89"/>
    <w:rsid w:val="00D54E0D"/>
    <w:rsid w:val="00D57738"/>
    <w:rsid w:val="00D62ED8"/>
    <w:rsid w:val="00D65754"/>
    <w:rsid w:val="00D70EDE"/>
    <w:rsid w:val="00D71795"/>
    <w:rsid w:val="00D73C8D"/>
    <w:rsid w:val="00D75267"/>
    <w:rsid w:val="00D75532"/>
    <w:rsid w:val="00D77AAA"/>
    <w:rsid w:val="00D81FB4"/>
    <w:rsid w:val="00D83A55"/>
    <w:rsid w:val="00D8590E"/>
    <w:rsid w:val="00D90F74"/>
    <w:rsid w:val="00D95540"/>
    <w:rsid w:val="00D95CA0"/>
    <w:rsid w:val="00D978B6"/>
    <w:rsid w:val="00DA5906"/>
    <w:rsid w:val="00DB22C1"/>
    <w:rsid w:val="00DB42B9"/>
    <w:rsid w:val="00DB48F2"/>
    <w:rsid w:val="00DB4BE9"/>
    <w:rsid w:val="00DC006C"/>
    <w:rsid w:val="00DC1F33"/>
    <w:rsid w:val="00DC2BA5"/>
    <w:rsid w:val="00DC51E5"/>
    <w:rsid w:val="00DC6965"/>
    <w:rsid w:val="00DC731F"/>
    <w:rsid w:val="00DD2DB5"/>
    <w:rsid w:val="00DD3896"/>
    <w:rsid w:val="00DD38F8"/>
    <w:rsid w:val="00DD6FFB"/>
    <w:rsid w:val="00DD751A"/>
    <w:rsid w:val="00DD7AC1"/>
    <w:rsid w:val="00DE0A06"/>
    <w:rsid w:val="00DE20C3"/>
    <w:rsid w:val="00DE3653"/>
    <w:rsid w:val="00DE5ECD"/>
    <w:rsid w:val="00DE736C"/>
    <w:rsid w:val="00DF0EBF"/>
    <w:rsid w:val="00DF1643"/>
    <w:rsid w:val="00DF2A0E"/>
    <w:rsid w:val="00DF3709"/>
    <w:rsid w:val="00DF3827"/>
    <w:rsid w:val="00DF5974"/>
    <w:rsid w:val="00E0051D"/>
    <w:rsid w:val="00E00B18"/>
    <w:rsid w:val="00E01C67"/>
    <w:rsid w:val="00E106BB"/>
    <w:rsid w:val="00E11627"/>
    <w:rsid w:val="00E22A5D"/>
    <w:rsid w:val="00E25BB7"/>
    <w:rsid w:val="00E27EE0"/>
    <w:rsid w:val="00E32F5D"/>
    <w:rsid w:val="00E34575"/>
    <w:rsid w:val="00E36CE1"/>
    <w:rsid w:val="00E42E6D"/>
    <w:rsid w:val="00E44FE5"/>
    <w:rsid w:val="00E50E7E"/>
    <w:rsid w:val="00E549E8"/>
    <w:rsid w:val="00E551D9"/>
    <w:rsid w:val="00E5544B"/>
    <w:rsid w:val="00E562A9"/>
    <w:rsid w:val="00E601FE"/>
    <w:rsid w:val="00E62187"/>
    <w:rsid w:val="00E62DB4"/>
    <w:rsid w:val="00E63719"/>
    <w:rsid w:val="00E63F71"/>
    <w:rsid w:val="00E65A5B"/>
    <w:rsid w:val="00E65EB9"/>
    <w:rsid w:val="00E66A29"/>
    <w:rsid w:val="00E674B8"/>
    <w:rsid w:val="00E758AD"/>
    <w:rsid w:val="00E77D0D"/>
    <w:rsid w:val="00E81BAF"/>
    <w:rsid w:val="00E857C1"/>
    <w:rsid w:val="00E93AD5"/>
    <w:rsid w:val="00E94309"/>
    <w:rsid w:val="00E94824"/>
    <w:rsid w:val="00E94AB1"/>
    <w:rsid w:val="00E95C53"/>
    <w:rsid w:val="00E96C5B"/>
    <w:rsid w:val="00EA1AC2"/>
    <w:rsid w:val="00EA3CF8"/>
    <w:rsid w:val="00EA614F"/>
    <w:rsid w:val="00EA6AF8"/>
    <w:rsid w:val="00EA7AF1"/>
    <w:rsid w:val="00EB0B1B"/>
    <w:rsid w:val="00EB124E"/>
    <w:rsid w:val="00EB4EC8"/>
    <w:rsid w:val="00EB75F0"/>
    <w:rsid w:val="00EC6962"/>
    <w:rsid w:val="00EC6C02"/>
    <w:rsid w:val="00ED2566"/>
    <w:rsid w:val="00ED4442"/>
    <w:rsid w:val="00ED6B9C"/>
    <w:rsid w:val="00EE058F"/>
    <w:rsid w:val="00EE0DBB"/>
    <w:rsid w:val="00EE3103"/>
    <w:rsid w:val="00EE3B0F"/>
    <w:rsid w:val="00EE4DC7"/>
    <w:rsid w:val="00EE5D58"/>
    <w:rsid w:val="00EE6DCA"/>
    <w:rsid w:val="00EF30D1"/>
    <w:rsid w:val="00EF3A22"/>
    <w:rsid w:val="00EF52EB"/>
    <w:rsid w:val="00EF555E"/>
    <w:rsid w:val="00EF5F87"/>
    <w:rsid w:val="00EF69E5"/>
    <w:rsid w:val="00F00B5C"/>
    <w:rsid w:val="00F05012"/>
    <w:rsid w:val="00F05C35"/>
    <w:rsid w:val="00F07AC5"/>
    <w:rsid w:val="00F126E8"/>
    <w:rsid w:val="00F14E80"/>
    <w:rsid w:val="00F15C12"/>
    <w:rsid w:val="00F23429"/>
    <w:rsid w:val="00F23A8E"/>
    <w:rsid w:val="00F24AA3"/>
    <w:rsid w:val="00F36C3B"/>
    <w:rsid w:val="00F4090F"/>
    <w:rsid w:val="00F4179C"/>
    <w:rsid w:val="00F42D4D"/>
    <w:rsid w:val="00F46022"/>
    <w:rsid w:val="00F470B1"/>
    <w:rsid w:val="00F53B07"/>
    <w:rsid w:val="00F575CA"/>
    <w:rsid w:val="00F60B55"/>
    <w:rsid w:val="00F630FD"/>
    <w:rsid w:val="00F65964"/>
    <w:rsid w:val="00F66420"/>
    <w:rsid w:val="00F67991"/>
    <w:rsid w:val="00F67F69"/>
    <w:rsid w:val="00F72AE3"/>
    <w:rsid w:val="00F73F65"/>
    <w:rsid w:val="00F803FA"/>
    <w:rsid w:val="00F82853"/>
    <w:rsid w:val="00F836F2"/>
    <w:rsid w:val="00F90AD7"/>
    <w:rsid w:val="00F93253"/>
    <w:rsid w:val="00F944D3"/>
    <w:rsid w:val="00F94608"/>
    <w:rsid w:val="00F9636C"/>
    <w:rsid w:val="00FA1155"/>
    <w:rsid w:val="00FA2F82"/>
    <w:rsid w:val="00FA4757"/>
    <w:rsid w:val="00FA58A4"/>
    <w:rsid w:val="00FA5D41"/>
    <w:rsid w:val="00FA6704"/>
    <w:rsid w:val="00FA788E"/>
    <w:rsid w:val="00FA7A04"/>
    <w:rsid w:val="00FB237A"/>
    <w:rsid w:val="00FB42C1"/>
    <w:rsid w:val="00FB4DB1"/>
    <w:rsid w:val="00FB5528"/>
    <w:rsid w:val="00FB574C"/>
    <w:rsid w:val="00FC43FA"/>
    <w:rsid w:val="00FC599B"/>
    <w:rsid w:val="00FC604E"/>
    <w:rsid w:val="00FC7C4D"/>
    <w:rsid w:val="00FC7C92"/>
    <w:rsid w:val="00FD136F"/>
    <w:rsid w:val="00FD17D0"/>
    <w:rsid w:val="00FD23E4"/>
    <w:rsid w:val="00FD4CE9"/>
    <w:rsid w:val="00FD5F3C"/>
    <w:rsid w:val="00FD605F"/>
    <w:rsid w:val="00FE4E1A"/>
    <w:rsid w:val="00FE754F"/>
    <w:rsid w:val="00FF2097"/>
    <w:rsid w:val="00FF266B"/>
    <w:rsid w:val="00FF4655"/>
    <w:rsid w:val="00FF6090"/>
    <w:rsid w:val="00FF64D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C46BD5"/>
  <w15:chartTrackingRefBased/>
  <w15:docId w15:val="{72D42D3F-B530-9A43-BF0F-D21310171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US" w:eastAsia="en-US"/>
    </w:rPr>
  </w:style>
  <w:style w:type="paragraph" w:styleId="Heading1">
    <w:name w:val="heading 1"/>
    <w:basedOn w:val="Normal"/>
    <w:next w:val="Normal"/>
    <w:qFormat/>
    <w:pPr>
      <w:keepNext/>
      <w:jc w:val="center"/>
      <w:outlineLvl w:val="0"/>
    </w:pPr>
    <w:rPr>
      <w:rFonts w:ascii="Times New Roman" w:hAnsi="Times New Roman"/>
      <w:b/>
    </w:rPr>
  </w:style>
  <w:style w:type="paragraph" w:styleId="Heading4">
    <w:name w:val="heading 4"/>
    <w:basedOn w:val="Normal"/>
    <w:next w:val="Normal"/>
    <w:link w:val="Heading4Char"/>
    <w:semiHidden/>
    <w:unhideWhenUsed/>
    <w:qFormat/>
    <w:rsid w:val="00723364"/>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ind w:firstLine="720"/>
      <w:jc w:val="both"/>
    </w:pPr>
    <w:rPr>
      <w:rFonts w:ascii="Times New Roman" w:hAnsi="Times New Roman"/>
    </w:rPr>
  </w:style>
  <w:style w:type="paragraph" w:styleId="BodyTextIndent2">
    <w:name w:val="Body Text Indent 2"/>
    <w:basedOn w:val="Normal"/>
    <w:pPr>
      <w:ind w:firstLine="720"/>
      <w:jc w:val="both"/>
    </w:pPr>
    <w:rPr>
      <w:rFonts w:ascii="Times New Roman" w:hAnsi="Times New Roman"/>
      <w:b/>
      <w:bCs/>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rPr>
      <w:szCs w:val="24"/>
    </w:rPr>
  </w:style>
  <w:style w:type="paragraph" w:styleId="BodyText">
    <w:name w:val="Body Text"/>
    <w:basedOn w:val="Normal"/>
    <w:rsid w:val="00087402"/>
    <w:pPr>
      <w:spacing w:after="120"/>
    </w:pPr>
    <w:rPr>
      <w:rFonts w:ascii="Times New Roman" w:hAnsi="Times New Roman"/>
      <w:iCs/>
      <w:color w:val="000000"/>
      <w:szCs w:val="28"/>
    </w:rPr>
  </w:style>
  <w:style w:type="paragraph" w:styleId="Footer">
    <w:name w:val="footer"/>
    <w:basedOn w:val="Normal"/>
    <w:rsid w:val="00E62DB4"/>
    <w:pPr>
      <w:tabs>
        <w:tab w:val="center" w:pos="4320"/>
        <w:tab w:val="right" w:pos="8640"/>
      </w:tabs>
    </w:pPr>
  </w:style>
  <w:style w:type="paragraph" w:customStyle="1" w:styleId="Char">
    <w:name w:val="Char"/>
    <w:basedOn w:val="Normal"/>
    <w:rsid w:val="007310B0"/>
    <w:pPr>
      <w:pageBreakBefore/>
      <w:spacing w:before="100" w:beforeAutospacing="1" w:after="100" w:afterAutospacing="1"/>
    </w:pPr>
    <w:rPr>
      <w:rFonts w:ascii="Tahoma" w:hAnsi="Tahoma" w:cs="Tahoma"/>
      <w:sz w:val="20"/>
    </w:rPr>
  </w:style>
  <w:style w:type="paragraph" w:customStyle="1" w:styleId="Char0">
    <w:name w:val="Char"/>
    <w:basedOn w:val="Normal"/>
    <w:rsid w:val="00673A12"/>
    <w:pPr>
      <w:pageBreakBefore/>
      <w:spacing w:before="100" w:beforeAutospacing="1" w:after="100" w:afterAutospacing="1"/>
    </w:pPr>
    <w:rPr>
      <w:rFonts w:ascii="Tahoma" w:hAnsi="Tahoma" w:cs="Tahoma"/>
      <w:sz w:val="20"/>
    </w:rPr>
  </w:style>
  <w:style w:type="paragraph" w:customStyle="1" w:styleId="DefaultParagraphFontParaCharCharCharCharChar">
    <w:name w:val="Default Paragraph Font Para Char Char Char Char Char"/>
    <w:autoRedefine/>
    <w:rsid w:val="00CC310C"/>
    <w:pPr>
      <w:tabs>
        <w:tab w:val="left" w:pos="1152"/>
      </w:tabs>
      <w:spacing w:before="120" w:after="120" w:line="312" w:lineRule="auto"/>
    </w:pPr>
    <w:rPr>
      <w:rFonts w:ascii="Arial" w:hAnsi="Arial" w:cs="Arial"/>
      <w:sz w:val="26"/>
      <w:szCs w:val="26"/>
      <w:lang w:val="en-US" w:eastAsia="en-US"/>
    </w:rPr>
  </w:style>
  <w:style w:type="table" w:styleId="TableGrid">
    <w:name w:val="Table Grid"/>
    <w:basedOn w:val="TableNormal"/>
    <w:rsid w:val="00E6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07D9A"/>
    <w:pPr>
      <w:spacing w:before="100" w:beforeAutospacing="1" w:after="100" w:afterAutospacing="1"/>
    </w:pPr>
    <w:rPr>
      <w:rFonts w:ascii="Times New Roman" w:hAnsi="Times New Roman"/>
      <w:sz w:val="24"/>
      <w:szCs w:val="24"/>
      <w:lang w:eastAsia="vi-VN"/>
    </w:rPr>
  </w:style>
  <w:style w:type="character" w:customStyle="1" w:styleId="HeaderChar">
    <w:name w:val="Header Char"/>
    <w:basedOn w:val="DefaultParagraphFont"/>
    <w:link w:val="Header"/>
    <w:uiPriority w:val="99"/>
    <w:rsid w:val="00BA1B4F"/>
    <w:rPr>
      <w:rFonts w:ascii=".VnTime" w:hAnsi=".VnTime"/>
      <w:sz w:val="28"/>
      <w:lang w:val="en-US" w:eastAsia="en-US"/>
    </w:rPr>
  </w:style>
  <w:style w:type="character" w:customStyle="1" w:styleId="Heading4Char">
    <w:name w:val="Heading 4 Char"/>
    <w:basedOn w:val="DefaultParagraphFont"/>
    <w:link w:val="Heading4"/>
    <w:semiHidden/>
    <w:rsid w:val="00723364"/>
    <w:rPr>
      <w:rFonts w:asciiTheme="majorHAnsi" w:eastAsiaTheme="majorEastAsia" w:hAnsiTheme="majorHAnsi" w:cstheme="majorBidi"/>
      <w:i/>
      <w:iCs/>
      <w:color w:val="0F4761" w:themeColor="accent1" w:themeShade="BF"/>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81499">
      <w:bodyDiv w:val="1"/>
      <w:marLeft w:val="0"/>
      <w:marRight w:val="0"/>
      <w:marTop w:val="0"/>
      <w:marBottom w:val="0"/>
      <w:divBdr>
        <w:top w:val="none" w:sz="0" w:space="0" w:color="auto"/>
        <w:left w:val="none" w:sz="0" w:space="0" w:color="auto"/>
        <w:bottom w:val="none" w:sz="0" w:space="0" w:color="auto"/>
        <w:right w:val="none" w:sz="0" w:space="0" w:color="auto"/>
      </w:divBdr>
    </w:div>
    <w:div w:id="132331000">
      <w:bodyDiv w:val="1"/>
      <w:marLeft w:val="0"/>
      <w:marRight w:val="0"/>
      <w:marTop w:val="0"/>
      <w:marBottom w:val="0"/>
      <w:divBdr>
        <w:top w:val="none" w:sz="0" w:space="0" w:color="auto"/>
        <w:left w:val="none" w:sz="0" w:space="0" w:color="auto"/>
        <w:bottom w:val="none" w:sz="0" w:space="0" w:color="auto"/>
        <w:right w:val="none" w:sz="0" w:space="0" w:color="auto"/>
      </w:divBdr>
    </w:div>
    <w:div w:id="196846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XAY%20DUNG%20CHINH%20QUYEN\Trinh%20Chinh%20phu\NQ%20mien%20nhiem.do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NQ mien nhiem</Template>
  <TotalTime>68</TotalTime>
  <Pages>2</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Héi ®ång nh©n d©n</vt:lpstr>
    </vt:vector>
  </TitlesOfParts>
  <Company>hoasen.com</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Héi ®ång nh©n d©n</dc:title>
  <dc:subject/>
  <dc:creator>User</dc:creator>
  <cp:keywords/>
  <cp:lastModifiedBy>NHU</cp:lastModifiedBy>
  <cp:revision>82</cp:revision>
  <cp:lastPrinted>2026-07-06T02:49:00Z</cp:lastPrinted>
  <dcterms:created xsi:type="dcterms:W3CDTF">2026-06-22T11:30:00Z</dcterms:created>
  <dcterms:modified xsi:type="dcterms:W3CDTF">2026-07-06T03:02:00Z</dcterms:modified>
</cp:coreProperties>
</file>